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7D6" w:rsidRPr="005127D6" w:rsidRDefault="00E62EF9" w:rsidP="000305B8">
      <w:pPr>
        <w:pStyle w:val="xworksheettype"/>
        <w:spacing w:line="240" w:lineRule="auto"/>
      </w:pPr>
      <w:r>
        <w:rPr>
          <w:b w:val="0"/>
          <w:noProof/>
          <w:color w:val="auto"/>
          <w:sz w:val="20"/>
          <w:szCs w:val="20"/>
          <w:lang w:eastAsia="en-AU"/>
        </w:rPr>
        <w:drawing>
          <wp:anchor distT="0" distB="0" distL="114300" distR="114300" simplePos="0" relativeHeight="251658240" behindDoc="0" locked="0" layoutInCell="1" allowOverlap="1" wp14:anchorId="65A1FB3B" wp14:editId="122FF70E">
            <wp:simplePos x="0" y="0"/>
            <wp:positionH relativeFrom="column">
              <wp:posOffset>3907790</wp:posOffset>
            </wp:positionH>
            <wp:positionV relativeFrom="paragraph">
              <wp:posOffset>-3175</wp:posOffset>
            </wp:positionV>
            <wp:extent cx="2712085" cy="1806575"/>
            <wp:effectExtent l="0" t="0" r="0" b="3175"/>
            <wp:wrapSquare wrapText="bothSides"/>
            <wp:docPr id="4" name="Picture 4" descr="L:\1. Publishing and Editorial\1. Product\Oxford Science\Oxford Science 9\3. Extras\8. Student worksheets\Artwork\4. Final jpgs\SW0801_0102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9\3. Extras\8. Student worksheets\Artwork\4. Final jpgs\SW0801_01026-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2085"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150A">
        <w:t>Student</w:t>
      </w:r>
      <w:r w:rsidR="00814566">
        <w:t xml:space="preserve"> </w:t>
      </w:r>
      <w:r w:rsidR="000662AF">
        <w:t>worksheet</w:t>
      </w:r>
    </w:p>
    <w:p w:rsidR="00580277" w:rsidRDefault="00085F13" w:rsidP="00E62EF9">
      <w:pPr>
        <w:pStyle w:val="xchapterhead"/>
        <w:spacing w:line="240" w:lineRule="auto"/>
        <w:ind w:left="0" w:firstLine="0"/>
      </w:pPr>
      <w:r>
        <w:t>8</w:t>
      </w:r>
      <w:r w:rsidR="00725061">
        <w:t>.1</w:t>
      </w:r>
      <w:r w:rsidR="004F0A64">
        <w:t xml:space="preserve"> </w:t>
      </w:r>
      <w:r>
        <w:t>Mass is conserved in a chemical reaction</w:t>
      </w:r>
    </w:p>
    <w:p w:rsidR="002B259F" w:rsidRPr="00ED3898" w:rsidRDefault="002B259F" w:rsidP="002B259F">
      <w:pPr>
        <w:pStyle w:val="xchapterhead"/>
        <w:rPr>
          <w:b w:val="0"/>
          <w:sz w:val="24"/>
          <w:szCs w:val="24"/>
        </w:rPr>
      </w:pPr>
      <w:r>
        <w:rPr>
          <w:b w:val="0"/>
          <w:sz w:val="24"/>
          <w:szCs w:val="24"/>
        </w:rPr>
        <w:t>Pages 156–157 and 222</w:t>
      </w:r>
    </w:p>
    <w:p w:rsidR="00655C4C" w:rsidRDefault="00584FEE" w:rsidP="005127D6">
      <w:pPr>
        <w:pStyle w:val="xahead"/>
      </w:pPr>
      <w:r>
        <w:t>The law of conservation of m</w:t>
      </w:r>
      <w:r w:rsidR="00E82CC3">
        <w:t>ass</w:t>
      </w:r>
    </w:p>
    <w:p w:rsidR="00115796" w:rsidRDefault="0053230B" w:rsidP="0053230B">
      <w:pPr>
        <w:pStyle w:val="xlist"/>
      </w:pPr>
      <w:r w:rsidRPr="0053230B">
        <w:t>1</w:t>
      </w:r>
      <w:r w:rsidRPr="0053230B">
        <w:tab/>
      </w:r>
      <w:r w:rsidR="00E82CC3" w:rsidRPr="0053230B">
        <w:t>What are reactants? Where are they found in chemical equations?</w:t>
      </w:r>
      <w:r w:rsidR="00584FEE" w:rsidRPr="0053230B">
        <w:t xml:space="preserve"> </w:t>
      </w:r>
    </w:p>
    <w:p w:rsidR="0053230B" w:rsidRDefault="0053230B" w:rsidP="0053230B">
      <w:pPr>
        <w:pStyle w:val="xline"/>
      </w:pPr>
      <w:r>
        <w:tab/>
      </w:r>
    </w:p>
    <w:p w:rsidR="00E82CC3" w:rsidRPr="0053230B" w:rsidRDefault="0053230B" w:rsidP="0053230B">
      <w:pPr>
        <w:pStyle w:val="xlist"/>
      </w:pPr>
      <w:r>
        <w:t>2</w:t>
      </w:r>
      <w:r>
        <w:tab/>
      </w:r>
      <w:r w:rsidR="00E82CC3" w:rsidRPr="0053230B">
        <w:t>What are reactants? Where are they found in chemical equations?</w:t>
      </w:r>
    </w:p>
    <w:p w:rsidR="0053230B" w:rsidRDefault="0053230B" w:rsidP="0053230B">
      <w:pPr>
        <w:pStyle w:val="xline"/>
      </w:pPr>
      <w:r>
        <w:tab/>
      </w:r>
    </w:p>
    <w:p w:rsidR="00E82CC3" w:rsidRPr="0053230B" w:rsidRDefault="0053230B" w:rsidP="0053230B">
      <w:pPr>
        <w:pStyle w:val="xlist"/>
      </w:pPr>
      <w:r w:rsidRPr="0053230B">
        <w:t>3</w:t>
      </w:r>
      <w:r w:rsidRPr="0053230B">
        <w:tab/>
      </w:r>
      <w:r w:rsidR="00584FEE" w:rsidRPr="0053230B">
        <w:t>What does the l</w:t>
      </w:r>
      <w:r w:rsidR="00E82CC3" w:rsidRPr="0053230B">
        <w:t>a</w:t>
      </w:r>
      <w:r w:rsidR="00584FEE" w:rsidRPr="0053230B">
        <w:t>w of conservation of m</w:t>
      </w:r>
      <w:r w:rsidR="00E82CC3" w:rsidRPr="0053230B">
        <w:t>ass state?</w:t>
      </w:r>
    </w:p>
    <w:p w:rsidR="0053230B" w:rsidRDefault="0053230B" w:rsidP="0053230B">
      <w:pPr>
        <w:pStyle w:val="xline"/>
      </w:pPr>
      <w:r>
        <w:tab/>
      </w:r>
    </w:p>
    <w:p w:rsidR="009E2A09" w:rsidRPr="0053230B" w:rsidRDefault="0053230B" w:rsidP="0053230B">
      <w:pPr>
        <w:pStyle w:val="xlist"/>
      </w:pPr>
      <w:r w:rsidRPr="0053230B">
        <w:t>4</w:t>
      </w:r>
      <w:r w:rsidRPr="0053230B">
        <w:tab/>
      </w:r>
      <w:r w:rsidR="009E2A09" w:rsidRPr="0053230B">
        <w:t>What do you think that this implies with regard to chemical equations?</w:t>
      </w:r>
    </w:p>
    <w:p w:rsidR="0053230B" w:rsidRDefault="0053230B" w:rsidP="0053230B">
      <w:pPr>
        <w:pStyle w:val="xline"/>
      </w:pPr>
      <w:r>
        <w:tab/>
      </w:r>
    </w:p>
    <w:p w:rsidR="00D570CC" w:rsidRPr="0053230B" w:rsidRDefault="0053230B" w:rsidP="0053230B">
      <w:pPr>
        <w:pStyle w:val="xlist"/>
      </w:pPr>
      <w:r w:rsidRPr="0053230B">
        <w:t>5</w:t>
      </w:r>
      <w:r w:rsidRPr="0053230B">
        <w:tab/>
      </w:r>
      <w:r w:rsidR="00D570CC" w:rsidRPr="0053230B">
        <w:t>What happens in a chemical reaction to the reactant atoms in order for them to form products?</w:t>
      </w:r>
    </w:p>
    <w:p w:rsidR="0053230B" w:rsidRDefault="0053230B" w:rsidP="0053230B">
      <w:pPr>
        <w:pStyle w:val="xline"/>
      </w:pPr>
      <w:r>
        <w:tab/>
      </w:r>
    </w:p>
    <w:p w:rsidR="00D570CC" w:rsidRPr="0053230B" w:rsidRDefault="0053230B" w:rsidP="0053230B">
      <w:pPr>
        <w:pStyle w:val="xlist"/>
      </w:pPr>
      <w:r w:rsidRPr="0053230B">
        <w:t>6</w:t>
      </w:r>
      <w:r w:rsidRPr="0053230B">
        <w:tab/>
      </w:r>
      <w:r w:rsidR="00020E3C" w:rsidRPr="0053230B">
        <w:t>For the following chemical reactions, write a worded equation, labelling the reactan</w:t>
      </w:r>
      <w:r w:rsidR="006805F5" w:rsidRPr="0053230B">
        <w:t>t</w:t>
      </w:r>
      <w:r w:rsidR="00020E3C" w:rsidRPr="0053230B">
        <w:t>s and products.</w:t>
      </w:r>
    </w:p>
    <w:p w:rsidR="00E62EF9" w:rsidRDefault="00E62EF9" w:rsidP="00E62EF9">
      <w:pPr>
        <w:pStyle w:val="xlist2"/>
      </w:pPr>
    </w:p>
    <w:p w:rsidR="00020E3C" w:rsidRDefault="00E62EF9" w:rsidP="00E62EF9">
      <w:pPr>
        <w:pStyle w:val="xlist2"/>
        <w:rPr>
          <w:b/>
        </w:rPr>
      </w:pPr>
      <w:proofErr w:type="gramStart"/>
      <w:r>
        <w:t>a</w:t>
      </w:r>
      <w:proofErr w:type="gramEnd"/>
      <w:r>
        <w:tab/>
      </w:r>
      <w:r w:rsidR="00020E3C">
        <w:t>Methane reacts with oxygen to form carbon dioxide and water.</w:t>
      </w:r>
    </w:p>
    <w:p w:rsidR="00E62EF9" w:rsidRDefault="00E62EF9" w:rsidP="00E62EF9">
      <w:pPr>
        <w:pStyle w:val="xline"/>
      </w:pPr>
      <w:r>
        <w:tab/>
      </w:r>
    </w:p>
    <w:p w:rsidR="00020E3C" w:rsidRPr="00E93249" w:rsidRDefault="00E62EF9" w:rsidP="00E62EF9">
      <w:pPr>
        <w:pStyle w:val="xlist2"/>
      </w:pPr>
      <w:proofErr w:type="gramStart"/>
      <w:r>
        <w:t>b</w:t>
      </w:r>
      <w:proofErr w:type="gramEnd"/>
      <w:r>
        <w:tab/>
      </w:r>
      <w:r w:rsidR="00020E3C" w:rsidRPr="00E93249">
        <w:t>Aluminium oxide is formed when aluminium reacts with oxygen</w:t>
      </w:r>
      <w:r w:rsidR="00E93249">
        <w:t>.</w:t>
      </w:r>
    </w:p>
    <w:p w:rsidR="00E62EF9" w:rsidRDefault="00E62EF9" w:rsidP="00E62EF9">
      <w:pPr>
        <w:pStyle w:val="xline"/>
      </w:pPr>
      <w:r>
        <w:tab/>
      </w:r>
    </w:p>
    <w:p w:rsidR="00020E3C" w:rsidRPr="00E93249" w:rsidRDefault="00E62EF9" w:rsidP="00E62EF9">
      <w:pPr>
        <w:pStyle w:val="xlist2"/>
      </w:pPr>
      <w:proofErr w:type="gramStart"/>
      <w:r>
        <w:t>c</w:t>
      </w:r>
      <w:proofErr w:type="gramEnd"/>
      <w:r>
        <w:tab/>
      </w:r>
      <w:r w:rsidR="00020E3C" w:rsidRPr="00E93249">
        <w:t>Magnesium burns in the presence of oxygen.  This produces magnesium oxide.</w:t>
      </w:r>
    </w:p>
    <w:p w:rsidR="00E62EF9" w:rsidRDefault="00E62EF9" w:rsidP="00E62EF9">
      <w:pPr>
        <w:pStyle w:val="xline"/>
      </w:pPr>
      <w:r>
        <w:tab/>
      </w:r>
    </w:p>
    <w:p w:rsidR="00020E3C" w:rsidRPr="00E93249" w:rsidRDefault="00E62EF9" w:rsidP="00E62EF9">
      <w:pPr>
        <w:pStyle w:val="xlist2"/>
      </w:pPr>
      <w:proofErr w:type="gramStart"/>
      <w:r>
        <w:t>d</w:t>
      </w:r>
      <w:proofErr w:type="gramEnd"/>
      <w:r>
        <w:tab/>
      </w:r>
      <w:r w:rsidR="00020E3C" w:rsidRPr="00E93249">
        <w:t>In cellular respiration, glucose reacts with oxygen and breaks down into carbon dioxide and water.</w:t>
      </w:r>
    </w:p>
    <w:p w:rsidR="00E62EF9" w:rsidRDefault="00E62EF9" w:rsidP="00E62EF9">
      <w:pPr>
        <w:pStyle w:val="xline"/>
      </w:pPr>
      <w:bookmarkStart w:id="0" w:name="_GoBack"/>
      <w:bookmarkEnd w:id="0"/>
      <w:r>
        <w:tab/>
      </w:r>
    </w:p>
    <w:p w:rsidR="00E62EF9" w:rsidRDefault="00E62EF9">
      <w:pPr>
        <w:rPr>
          <w:sz w:val="22"/>
        </w:rPr>
      </w:pPr>
      <w:r>
        <w:br w:type="page"/>
      </w:r>
    </w:p>
    <w:p w:rsidR="00020E3C" w:rsidRPr="00E93249" w:rsidRDefault="00E62EF9" w:rsidP="00E62EF9">
      <w:pPr>
        <w:pStyle w:val="xlist2"/>
      </w:pPr>
      <w:proofErr w:type="gramStart"/>
      <w:r>
        <w:lastRenderedPageBreak/>
        <w:t>e</w:t>
      </w:r>
      <w:proofErr w:type="gramEnd"/>
      <w:r>
        <w:tab/>
      </w:r>
      <w:r w:rsidR="008D45CA" w:rsidRPr="00E93249">
        <w:t>Hydrogen peroxide breaks down into oxygen and water.</w:t>
      </w:r>
    </w:p>
    <w:p w:rsidR="00E62EF9" w:rsidRDefault="00E62EF9" w:rsidP="00E62EF9">
      <w:pPr>
        <w:pStyle w:val="xline"/>
      </w:pPr>
      <w:r>
        <w:tab/>
      </w:r>
    </w:p>
    <w:p w:rsidR="00115796" w:rsidRDefault="00E62EF9" w:rsidP="00E93249">
      <w:pPr>
        <w:pStyle w:val="xbhead"/>
      </w:pPr>
      <w:r w:rsidRPr="00115796">
        <w:t>E</w:t>
      </w:r>
      <w:r w:rsidR="00F91128" w:rsidRPr="00115796">
        <w:t>xtend your understanding</w:t>
      </w:r>
    </w:p>
    <w:p w:rsidR="005B184E" w:rsidRPr="000305B8" w:rsidRDefault="005B184E" w:rsidP="00E62EF9">
      <w:pPr>
        <w:pStyle w:val="xparafo"/>
      </w:pPr>
      <w:r w:rsidRPr="00403D0B">
        <w:rPr>
          <w:rFonts w:cs="LinotypeMineru-Bold"/>
        </w:rPr>
        <w:t xml:space="preserve">The results in the </w:t>
      </w:r>
      <w:r w:rsidRPr="000305B8">
        <w:t>table below a</w:t>
      </w:r>
      <w:r w:rsidR="000305B8">
        <w:t>re from 5 different experiments:</w:t>
      </w:r>
      <w:r w:rsidRPr="000305B8">
        <w:t xml:space="preserve"> </w:t>
      </w:r>
    </w:p>
    <w:tbl>
      <w:tblPr>
        <w:tblStyle w:val="TableGrid"/>
        <w:tblW w:w="4894" w:type="pct"/>
        <w:jc w:val="center"/>
        <w:tblLook w:val="04A0" w:firstRow="1" w:lastRow="0" w:firstColumn="1" w:lastColumn="0" w:noHBand="0" w:noVBand="1"/>
      </w:tblPr>
      <w:tblGrid>
        <w:gridCol w:w="2512"/>
        <w:gridCol w:w="4252"/>
        <w:gridCol w:w="3693"/>
      </w:tblGrid>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B184E" w:rsidRPr="000305B8" w:rsidRDefault="005B184E" w:rsidP="00E93249">
            <w:pPr>
              <w:pStyle w:val="xtablehead"/>
              <w:jc w:val="center"/>
            </w:pPr>
            <w:r w:rsidRPr="000305B8">
              <w:t>Reaction</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B184E" w:rsidRPr="000305B8" w:rsidRDefault="005B184E" w:rsidP="00E93249">
            <w:pPr>
              <w:pStyle w:val="xtablehead"/>
              <w:jc w:val="center"/>
            </w:pPr>
            <w:r w:rsidRPr="000305B8">
              <w:t xml:space="preserve">Total mass </w:t>
            </w:r>
            <w:r w:rsidR="000305B8" w:rsidRPr="000305B8">
              <w:t>of the reactants</w:t>
            </w:r>
            <w:r w:rsidRPr="000305B8">
              <w:t xml:space="preserve"> (g)</w:t>
            </w:r>
          </w:p>
        </w:tc>
        <w:tc>
          <w:tcPr>
            <w:tcW w:w="17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B184E" w:rsidRPr="000305B8" w:rsidRDefault="005B184E" w:rsidP="00E93249">
            <w:pPr>
              <w:pStyle w:val="xtablehead"/>
              <w:jc w:val="center"/>
            </w:pPr>
            <w:r w:rsidRPr="000305B8">
              <w:t xml:space="preserve">Total mass after </w:t>
            </w:r>
            <w:r w:rsidR="000305B8" w:rsidRPr="000305B8">
              <w:t xml:space="preserve">the reaction </w:t>
            </w:r>
            <w:r w:rsidRPr="000305B8">
              <w:t>(g)</w:t>
            </w:r>
          </w:p>
        </w:tc>
      </w:tr>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1</w:t>
            </w:r>
          </w:p>
        </w:tc>
        <w:tc>
          <w:tcPr>
            <w:tcW w:w="2033"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45</w:t>
            </w:r>
          </w:p>
        </w:tc>
        <w:tc>
          <w:tcPr>
            <w:tcW w:w="176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38</w:t>
            </w:r>
          </w:p>
        </w:tc>
      </w:tr>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2</w:t>
            </w:r>
          </w:p>
        </w:tc>
        <w:tc>
          <w:tcPr>
            <w:tcW w:w="203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22</w:t>
            </w:r>
          </w:p>
        </w:tc>
        <w:tc>
          <w:tcPr>
            <w:tcW w:w="176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22</w:t>
            </w:r>
          </w:p>
        </w:tc>
      </w:tr>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3</w:t>
            </w:r>
          </w:p>
        </w:tc>
        <w:tc>
          <w:tcPr>
            <w:tcW w:w="203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1</w:t>
            </w:r>
            <w:r w:rsidR="005B184E" w:rsidRPr="000305B8">
              <w:t>3</w:t>
            </w:r>
          </w:p>
        </w:tc>
        <w:tc>
          <w:tcPr>
            <w:tcW w:w="176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14</w:t>
            </w:r>
          </w:p>
        </w:tc>
      </w:tr>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4</w:t>
            </w:r>
          </w:p>
        </w:tc>
        <w:tc>
          <w:tcPr>
            <w:tcW w:w="203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29</w:t>
            </w:r>
          </w:p>
        </w:tc>
        <w:tc>
          <w:tcPr>
            <w:tcW w:w="176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2</w:t>
            </w:r>
            <w:r w:rsidR="005B184E" w:rsidRPr="000305B8">
              <w:t>9</w:t>
            </w:r>
          </w:p>
        </w:tc>
      </w:tr>
      <w:tr w:rsidR="005B184E" w:rsidRPr="000305B8" w:rsidTr="00E62EF9">
        <w:trPr>
          <w:trHeight w:val="340"/>
          <w:jc w:val="center"/>
        </w:trPr>
        <w:tc>
          <w:tcPr>
            <w:tcW w:w="1201"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5</w:t>
            </w:r>
          </w:p>
        </w:tc>
        <w:tc>
          <w:tcPr>
            <w:tcW w:w="2033" w:type="pct"/>
            <w:tcBorders>
              <w:top w:val="single" w:sz="4" w:space="0" w:color="auto"/>
              <w:left w:val="single" w:sz="4" w:space="0" w:color="auto"/>
              <w:bottom w:val="single" w:sz="4" w:space="0" w:color="auto"/>
              <w:right w:val="single" w:sz="4" w:space="0" w:color="auto"/>
            </w:tcBorders>
            <w:vAlign w:val="center"/>
          </w:tcPr>
          <w:p w:rsidR="005B184E" w:rsidRPr="000305B8" w:rsidRDefault="000305B8" w:rsidP="00E93249">
            <w:pPr>
              <w:pStyle w:val="xtabletext"/>
              <w:jc w:val="center"/>
            </w:pPr>
            <w:r w:rsidRPr="000305B8">
              <w:t>78</w:t>
            </w:r>
          </w:p>
        </w:tc>
        <w:tc>
          <w:tcPr>
            <w:tcW w:w="1763" w:type="pct"/>
            <w:tcBorders>
              <w:top w:val="single" w:sz="4" w:space="0" w:color="auto"/>
              <w:left w:val="single" w:sz="4" w:space="0" w:color="auto"/>
              <w:bottom w:val="single" w:sz="4" w:space="0" w:color="auto"/>
              <w:right w:val="single" w:sz="4" w:space="0" w:color="auto"/>
            </w:tcBorders>
            <w:vAlign w:val="center"/>
          </w:tcPr>
          <w:p w:rsidR="005B184E" w:rsidRPr="000305B8" w:rsidRDefault="005B184E" w:rsidP="00E93249">
            <w:pPr>
              <w:pStyle w:val="xtabletext"/>
              <w:jc w:val="center"/>
            </w:pPr>
            <w:r w:rsidRPr="000305B8">
              <w:t>78</w:t>
            </w:r>
          </w:p>
        </w:tc>
      </w:tr>
    </w:tbl>
    <w:p w:rsidR="00E93249" w:rsidRDefault="00E93249" w:rsidP="00E93249">
      <w:pPr>
        <w:pStyle w:val="xlist"/>
      </w:pPr>
    </w:p>
    <w:p w:rsidR="000305B8" w:rsidRPr="00E93249" w:rsidRDefault="00E93249" w:rsidP="00E93249">
      <w:pPr>
        <w:pStyle w:val="xlist"/>
      </w:pPr>
      <w:r w:rsidRPr="00E93249">
        <w:t>7</w:t>
      </w:r>
      <w:r w:rsidRPr="00E93249">
        <w:tab/>
      </w:r>
      <w:r w:rsidR="000305B8" w:rsidRPr="00E93249">
        <w:t>Which reactions follow the law of conservation of mass? Explain why.</w:t>
      </w:r>
    </w:p>
    <w:p w:rsidR="00E93249" w:rsidRPr="00E93249" w:rsidRDefault="00E93249" w:rsidP="00E93249">
      <w:pPr>
        <w:pStyle w:val="xline"/>
      </w:pPr>
      <w:r w:rsidRPr="00E93249">
        <w:tab/>
      </w:r>
    </w:p>
    <w:p w:rsidR="00E62EF9" w:rsidRPr="00E93249" w:rsidRDefault="00E62EF9" w:rsidP="00E62EF9">
      <w:pPr>
        <w:pStyle w:val="xline"/>
      </w:pPr>
      <w:r w:rsidRPr="00E93249">
        <w:tab/>
      </w:r>
    </w:p>
    <w:p w:rsidR="00DC4186" w:rsidRPr="00E93249" w:rsidRDefault="00E93249" w:rsidP="00E93249">
      <w:pPr>
        <w:pStyle w:val="xlist"/>
      </w:pPr>
      <w:r>
        <w:t>8</w:t>
      </w:r>
      <w:r>
        <w:tab/>
      </w:r>
      <w:r w:rsidR="00DC4186" w:rsidRPr="00E93249">
        <w:t>Which reactions do not follow the law of conservation of mass? Explain why.</w:t>
      </w:r>
    </w:p>
    <w:p w:rsidR="00E93249" w:rsidRPr="00E93249" w:rsidRDefault="00E93249" w:rsidP="00E93249">
      <w:pPr>
        <w:pStyle w:val="xline"/>
      </w:pPr>
      <w:r w:rsidRPr="00E93249">
        <w:tab/>
      </w:r>
    </w:p>
    <w:p w:rsidR="00E62EF9" w:rsidRPr="00E93249" w:rsidRDefault="00E62EF9" w:rsidP="00E62EF9">
      <w:pPr>
        <w:pStyle w:val="xline"/>
      </w:pPr>
      <w:r w:rsidRPr="00E93249">
        <w:tab/>
      </w:r>
    </w:p>
    <w:p w:rsidR="00DC4186" w:rsidRPr="000149F6" w:rsidRDefault="00E93249" w:rsidP="00E93249">
      <w:pPr>
        <w:pStyle w:val="xlist"/>
      </w:pPr>
      <w:r w:rsidRPr="000149F6">
        <w:t>9</w:t>
      </w:r>
      <w:r w:rsidRPr="000149F6">
        <w:tab/>
      </w:r>
      <w:r w:rsidR="00DC4186" w:rsidRPr="000149F6">
        <w:t xml:space="preserve">For the reactions that do not follow the law of conservation of mass, </w:t>
      </w:r>
      <w:r w:rsidRPr="000149F6">
        <w:t>there have been experimental errors</w:t>
      </w:r>
      <w:r w:rsidR="00DC4186" w:rsidRPr="000149F6">
        <w:t>. Explain what these errors may have been to cause these results.</w:t>
      </w:r>
    </w:p>
    <w:p w:rsidR="00E93249" w:rsidRPr="00E93249" w:rsidRDefault="00E93249" w:rsidP="00E93249">
      <w:pPr>
        <w:pStyle w:val="xline"/>
      </w:pPr>
      <w:r w:rsidRPr="00E93249">
        <w:tab/>
      </w:r>
    </w:p>
    <w:p w:rsidR="00E93249" w:rsidRPr="00E93249" w:rsidRDefault="00E93249" w:rsidP="00E93249">
      <w:pPr>
        <w:pStyle w:val="xline"/>
      </w:pPr>
      <w:r w:rsidRPr="00E93249">
        <w:tab/>
      </w:r>
    </w:p>
    <w:p w:rsidR="00E93249" w:rsidRPr="00E93249" w:rsidRDefault="00E93249" w:rsidP="00E93249">
      <w:pPr>
        <w:pStyle w:val="xline"/>
      </w:pPr>
      <w:r w:rsidRPr="00E93249">
        <w:tab/>
      </w:r>
    </w:p>
    <w:p w:rsidR="00E93249" w:rsidRPr="00E93249" w:rsidRDefault="00E93249" w:rsidP="00E93249">
      <w:pPr>
        <w:pStyle w:val="xline"/>
      </w:pPr>
      <w:r w:rsidRPr="00E93249">
        <w:tab/>
      </w:r>
    </w:p>
    <w:p w:rsidR="00DC4186" w:rsidRPr="00E93249" w:rsidRDefault="00E93249" w:rsidP="00E93249">
      <w:pPr>
        <w:pStyle w:val="xlist"/>
      </w:pPr>
      <w:r>
        <w:t>10</w:t>
      </w:r>
      <w:r>
        <w:tab/>
      </w:r>
      <w:r w:rsidR="00DC4186" w:rsidRPr="00E93249">
        <w:t xml:space="preserve">How could these experiments be improved so that these errors </w:t>
      </w:r>
      <w:r>
        <w:t>are not repeated</w:t>
      </w:r>
      <w:r w:rsidR="00DC4186" w:rsidRPr="00E93249">
        <w:t xml:space="preserve"> in the future?</w:t>
      </w:r>
    </w:p>
    <w:p w:rsidR="00E93249" w:rsidRPr="00E93249" w:rsidRDefault="00E93249" w:rsidP="00E93249">
      <w:pPr>
        <w:pStyle w:val="xline"/>
      </w:pPr>
      <w:r w:rsidRPr="00E93249">
        <w:tab/>
      </w:r>
    </w:p>
    <w:p w:rsidR="00E93249" w:rsidRPr="00E93249" w:rsidRDefault="00E93249" w:rsidP="00E93249">
      <w:pPr>
        <w:pStyle w:val="xline"/>
      </w:pPr>
      <w:r w:rsidRPr="00E93249">
        <w:tab/>
      </w:r>
    </w:p>
    <w:p w:rsidR="00E93249" w:rsidRPr="00E93249" w:rsidRDefault="00E93249" w:rsidP="00E93249">
      <w:pPr>
        <w:pStyle w:val="xline"/>
      </w:pPr>
      <w:r w:rsidRPr="00E93249">
        <w:tab/>
      </w:r>
    </w:p>
    <w:p w:rsidR="009C0830" w:rsidRDefault="00E93249" w:rsidP="00E93249">
      <w:pPr>
        <w:pStyle w:val="xline"/>
      </w:pPr>
      <w:r w:rsidRPr="00E93249">
        <w:tab/>
      </w:r>
    </w:p>
    <w:p w:rsidR="009C0830" w:rsidRPr="005127D6" w:rsidRDefault="009C0830" w:rsidP="009C0830">
      <w:pPr>
        <w:pStyle w:val="xworksheettype"/>
      </w:pPr>
      <w:r>
        <w:lastRenderedPageBreak/>
        <w:t>Student worksheet</w:t>
      </w:r>
    </w:p>
    <w:p w:rsidR="009C0830" w:rsidRDefault="009C0830" w:rsidP="009C0830">
      <w:pPr>
        <w:pStyle w:val="xchapterhead"/>
        <w:ind w:left="0" w:firstLine="0"/>
      </w:pPr>
      <w:r>
        <w:t>8.2 The rearrangement of atoms in a chemical reaction can be shown using a balanced equation</w:t>
      </w:r>
    </w:p>
    <w:p w:rsidR="002B259F" w:rsidRPr="00ED3898" w:rsidRDefault="002B259F" w:rsidP="002B259F">
      <w:pPr>
        <w:pStyle w:val="xchapterhead"/>
        <w:rPr>
          <w:b w:val="0"/>
          <w:sz w:val="24"/>
          <w:szCs w:val="24"/>
        </w:rPr>
      </w:pPr>
      <w:r>
        <w:rPr>
          <w:b w:val="0"/>
          <w:sz w:val="24"/>
          <w:szCs w:val="24"/>
        </w:rPr>
        <w:t>Pages 158–159 and 223</w:t>
      </w:r>
    </w:p>
    <w:p w:rsidR="009C0830" w:rsidRDefault="009C0830" w:rsidP="009C0830">
      <w:pPr>
        <w:pStyle w:val="xahead"/>
      </w:pPr>
      <w:r>
        <w:t>Balancing chemical equations</w:t>
      </w:r>
    </w:p>
    <w:p w:rsidR="009C0830" w:rsidRDefault="009C0830" w:rsidP="009C0830">
      <w:pPr>
        <w:pStyle w:val="xlist"/>
      </w:pPr>
      <w:r>
        <w:t>1</w:t>
      </w:r>
      <w:r>
        <w:tab/>
        <w:t>How can you describe chemical reactions?</w:t>
      </w:r>
    </w:p>
    <w:p w:rsidR="009C0830" w:rsidRPr="003105D9" w:rsidRDefault="009C0830" w:rsidP="009C0830">
      <w:pPr>
        <w:pStyle w:val="xline"/>
      </w:pPr>
      <w:r>
        <w:tab/>
      </w:r>
    </w:p>
    <w:p w:rsidR="009C0830" w:rsidRPr="003105D9" w:rsidRDefault="009C0830" w:rsidP="009C0830">
      <w:pPr>
        <w:pStyle w:val="xlist"/>
      </w:pPr>
      <w:r>
        <w:t>2</w:t>
      </w:r>
      <w:r>
        <w:tab/>
      </w:r>
      <w:r w:rsidRPr="003105D9">
        <w:t>What must a balanced chemical equation have?</w:t>
      </w:r>
    </w:p>
    <w:p w:rsidR="009C0830" w:rsidRPr="003105D9" w:rsidRDefault="009C0830" w:rsidP="009C0830">
      <w:pPr>
        <w:pStyle w:val="xline"/>
      </w:pPr>
      <w:r>
        <w:tab/>
      </w:r>
    </w:p>
    <w:p w:rsidR="009C0830" w:rsidRDefault="009C0830" w:rsidP="009C0830">
      <w:pPr>
        <w:pStyle w:val="xlist"/>
      </w:pPr>
      <w:r>
        <w:t>3</w:t>
      </w:r>
      <w:r>
        <w:tab/>
      </w:r>
      <w:r w:rsidRPr="003105D9">
        <w:t>It is often useful for visual learners to use coloured balls to represent atoms in molecules. Under the chemical equations below, draw the molecules in straight lines using balls and then balance the equation. To balance the equation add more molecules beneath the ones you have already drawn until you have an equal number of coloured balls on both sides of the grey line. Each atom must be a different coloured ball. The first one has been provided for you as an example</w:t>
      </w:r>
      <w:r>
        <w:t>.</w:t>
      </w:r>
    </w:p>
    <w:p w:rsidR="009C0830" w:rsidRDefault="009C0830" w:rsidP="009C0830">
      <w:pPr>
        <w:pStyle w:val="xlist"/>
      </w:pPr>
    </w:p>
    <w:p w:rsidR="009C0830" w:rsidRPr="003105D9" w:rsidRDefault="009C0830" w:rsidP="009C0830">
      <w:pPr>
        <w:pStyle w:val="xlist"/>
      </w:pPr>
    </w:p>
    <w:p w:rsidR="009C0830" w:rsidRDefault="009C0830" w:rsidP="009C0830">
      <w:pPr>
        <w:pStyle w:val="xlist2"/>
      </w:pPr>
      <w:r>
        <w:rPr>
          <w:noProof/>
          <w:lang w:eastAsia="en-AU"/>
        </w:rPr>
        <w:drawing>
          <wp:inline distT="0" distB="0" distL="0" distR="0" wp14:anchorId="267D3FE0" wp14:editId="2E083F61">
            <wp:extent cx="5750560" cy="4627245"/>
            <wp:effectExtent l="0" t="0" r="2540" b="1905"/>
            <wp:docPr id="219" name="Picture 219" descr="L:\1. Publishing and Editorial\1. Product\Amazing Science\Amazing Science 9\3. Extras\9. Student worksheets\Artwork\4. Final jpgs\SW0402_0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Amazing Science\Amazing Science 9\3. Extras\9. Student worksheets\Artwork\4. Final jpgs\SW0402_0143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4627245"/>
                    </a:xfrm>
                    <a:prstGeom prst="rect">
                      <a:avLst/>
                    </a:prstGeom>
                    <a:noFill/>
                    <a:ln>
                      <a:noFill/>
                    </a:ln>
                  </pic:spPr>
                </pic:pic>
              </a:graphicData>
            </a:graphic>
          </wp:inline>
        </w:drawing>
      </w:r>
    </w:p>
    <w:p w:rsidR="009C0830" w:rsidRDefault="009C0830" w:rsidP="009C0830">
      <w:pPr>
        <w:pStyle w:val="xbhead"/>
      </w:pPr>
      <w:r w:rsidRPr="00115796">
        <w:lastRenderedPageBreak/>
        <w:t>E</w:t>
      </w:r>
      <w:r w:rsidR="00B23435" w:rsidRPr="00115796">
        <w:t>xtend your understanding</w:t>
      </w:r>
    </w:p>
    <w:p w:rsidR="009C0830" w:rsidRDefault="009C0830" w:rsidP="009C0830">
      <w:pPr>
        <w:pStyle w:val="xlist"/>
      </w:pPr>
      <w:r w:rsidRPr="003105D9">
        <w:t>4</w:t>
      </w:r>
      <w:r w:rsidRPr="003105D9">
        <w:tab/>
        <w:t>Balance the following chemical equations (space has been provided if you would like to draw the atoms):</w:t>
      </w:r>
    </w:p>
    <w:p w:rsidR="009C0830" w:rsidRPr="003105D9" w:rsidRDefault="009C0830" w:rsidP="009C0830">
      <w:pPr>
        <w:pStyle w:val="xlist"/>
      </w:pPr>
    </w:p>
    <w:p w:rsidR="009C0830" w:rsidRPr="00D11563" w:rsidRDefault="009C0830" w:rsidP="009C0830">
      <w:pPr>
        <w:pStyle w:val="xlist2"/>
        <w:rPr>
          <w:b/>
        </w:rPr>
      </w:pPr>
      <w:proofErr w:type="gramStart"/>
      <w:r w:rsidRPr="00D11563">
        <w:t>a</w:t>
      </w:r>
      <w:proofErr w:type="gramEnd"/>
      <w:r w:rsidRPr="00D11563">
        <w:tab/>
        <w:t>_______ Na + _______ Cl</w:t>
      </w:r>
      <w:r w:rsidRPr="00D11563">
        <w:rPr>
          <w:vertAlign w:val="subscript"/>
        </w:rPr>
        <w:t>2</w:t>
      </w:r>
      <w:r w:rsidRPr="00D11563">
        <w:t xml:space="preserve"> </w:t>
      </w:r>
      <w:r w:rsidRPr="0050345A">
        <w:sym w:font="Wingdings" w:char="F0E0"/>
      </w:r>
      <w:r w:rsidRPr="00D11563">
        <w:t xml:space="preserve"> _______ </w:t>
      </w:r>
      <w:proofErr w:type="spellStart"/>
      <w:r w:rsidRPr="00D11563">
        <w:t>NaCl</w:t>
      </w:r>
      <w:proofErr w:type="spellEnd"/>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D11563" w:rsidRDefault="009C0830" w:rsidP="009C0830">
      <w:pPr>
        <w:pStyle w:val="xlist2"/>
        <w:rPr>
          <w:b/>
        </w:rPr>
      </w:pPr>
      <w:proofErr w:type="gramStart"/>
      <w:r w:rsidRPr="00D11563">
        <w:t>b</w:t>
      </w:r>
      <w:proofErr w:type="gramEnd"/>
      <w:r w:rsidRPr="00D11563">
        <w:tab/>
        <w:t>_______ Al</w:t>
      </w:r>
      <w:r w:rsidRPr="00D11563">
        <w:rPr>
          <w:vertAlign w:val="subscript"/>
        </w:rPr>
        <w:t>2</w:t>
      </w:r>
      <w:r w:rsidRPr="00D11563">
        <w:t>O</w:t>
      </w:r>
      <w:r w:rsidRPr="00D11563">
        <w:rPr>
          <w:vertAlign w:val="subscript"/>
        </w:rPr>
        <w:t>3</w:t>
      </w:r>
      <w:r w:rsidRPr="00D11563">
        <w:t xml:space="preserve"> </w:t>
      </w:r>
      <w:r w:rsidRPr="0050345A">
        <w:sym w:font="Wingdings" w:char="F0E0"/>
      </w:r>
      <w:r w:rsidRPr="00D11563">
        <w:t xml:space="preserve"> _______ Al + _______ O</w:t>
      </w:r>
      <w:r w:rsidRPr="00D11563">
        <w:rPr>
          <w:vertAlign w:val="subscript"/>
        </w:rPr>
        <w:t>2</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50345A" w:rsidRDefault="009C0830" w:rsidP="009C0830">
      <w:pPr>
        <w:pStyle w:val="xlist2"/>
        <w:rPr>
          <w:b/>
        </w:rPr>
      </w:pPr>
      <w:proofErr w:type="gramStart"/>
      <w:r>
        <w:t>c</w:t>
      </w:r>
      <w:proofErr w:type="gramEnd"/>
      <w:r>
        <w:tab/>
      </w:r>
      <w:r w:rsidRPr="0050345A">
        <w:t>_______</w:t>
      </w:r>
      <w:r>
        <w:t xml:space="preserve"> </w:t>
      </w:r>
      <w:r w:rsidRPr="0050345A">
        <w:t>Mg + _______</w:t>
      </w:r>
      <w:r>
        <w:t xml:space="preserve"> </w:t>
      </w:r>
      <w:r w:rsidRPr="0050345A">
        <w:t>O</w:t>
      </w:r>
      <w:r w:rsidRPr="00C56BDB">
        <w:rPr>
          <w:vertAlign w:val="subscript"/>
        </w:rPr>
        <w:t>2</w:t>
      </w:r>
      <w:r w:rsidRPr="0050345A">
        <w:t xml:space="preserve"> </w:t>
      </w:r>
      <w:r w:rsidRPr="0050345A">
        <w:sym w:font="Wingdings" w:char="F0E0"/>
      </w:r>
      <w:r w:rsidRPr="0050345A">
        <w:t xml:space="preserve"> _______</w:t>
      </w:r>
      <w:r>
        <w:t xml:space="preserve"> </w:t>
      </w:r>
      <w:proofErr w:type="spellStart"/>
      <w:r w:rsidRPr="0050345A">
        <w:t>MgO</w:t>
      </w:r>
      <w:proofErr w:type="spellEnd"/>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50345A" w:rsidRDefault="009C0830" w:rsidP="009C0830">
      <w:pPr>
        <w:pStyle w:val="xlist2"/>
        <w:rPr>
          <w:b/>
        </w:rPr>
      </w:pPr>
      <w:proofErr w:type="gramStart"/>
      <w:r>
        <w:t>d</w:t>
      </w:r>
      <w:proofErr w:type="gramEnd"/>
      <w:r>
        <w:tab/>
      </w:r>
      <w:r w:rsidRPr="0050345A">
        <w:t>_______</w:t>
      </w:r>
      <w:r>
        <w:t xml:space="preserve"> </w:t>
      </w:r>
      <w:r w:rsidRPr="0050345A">
        <w:t>H</w:t>
      </w:r>
      <w:r w:rsidRPr="00C56BDB">
        <w:rPr>
          <w:vertAlign w:val="subscript"/>
        </w:rPr>
        <w:t>2</w:t>
      </w:r>
      <w:r w:rsidRPr="0050345A">
        <w:t>SO</w:t>
      </w:r>
      <w:r w:rsidRPr="00C56BDB">
        <w:rPr>
          <w:vertAlign w:val="subscript"/>
        </w:rPr>
        <w:t>4</w:t>
      </w:r>
      <w:r w:rsidRPr="0050345A">
        <w:t xml:space="preserve"> + _______</w:t>
      </w:r>
      <w:r>
        <w:t xml:space="preserve"> </w:t>
      </w:r>
      <w:r w:rsidRPr="0050345A">
        <w:t xml:space="preserve">Na </w:t>
      </w:r>
      <w:r w:rsidRPr="0050345A">
        <w:sym w:font="Wingdings" w:char="F0E0"/>
      </w:r>
      <w:r w:rsidRPr="0050345A">
        <w:t xml:space="preserve"> _______</w:t>
      </w:r>
      <w:r>
        <w:t xml:space="preserve"> </w:t>
      </w:r>
      <w:r w:rsidRPr="0050345A">
        <w:t>Na</w:t>
      </w:r>
      <w:r w:rsidRPr="00C56BDB">
        <w:rPr>
          <w:vertAlign w:val="subscript"/>
        </w:rPr>
        <w:t>2</w:t>
      </w:r>
      <w:r w:rsidRPr="0050345A">
        <w:t>SO</w:t>
      </w:r>
      <w:r w:rsidRPr="00C56BDB">
        <w:rPr>
          <w:vertAlign w:val="subscript"/>
        </w:rPr>
        <w:t>4</w:t>
      </w:r>
      <w:r w:rsidRPr="0050345A">
        <w:t xml:space="preserve"> + _______</w:t>
      </w:r>
      <w:r>
        <w:t xml:space="preserve"> </w:t>
      </w:r>
      <w:r w:rsidRPr="0050345A">
        <w:t>H</w:t>
      </w:r>
      <w:r w:rsidRPr="00C56BDB">
        <w:rPr>
          <w:vertAlign w:val="subscript"/>
        </w:rPr>
        <w:t>2</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50345A" w:rsidRDefault="009C0830" w:rsidP="009C0830">
      <w:pPr>
        <w:pStyle w:val="xlist2"/>
        <w:rPr>
          <w:b/>
        </w:rPr>
      </w:pPr>
      <w:proofErr w:type="gramStart"/>
      <w:r>
        <w:t>e</w:t>
      </w:r>
      <w:proofErr w:type="gramEnd"/>
      <w:r>
        <w:tab/>
      </w:r>
      <w:r w:rsidRPr="0050345A">
        <w:t>_______</w:t>
      </w:r>
      <w:r>
        <w:t xml:space="preserve"> </w:t>
      </w:r>
      <w:r w:rsidRPr="0050345A">
        <w:t>HNO</w:t>
      </w:r>
      <w:r w:rsidRPr="00C56BDB">
        <w:rPr>
          <w:vertAlign w:val="subscript"/>
        </w:rPr>
        <w:t>3</w:t>
      </w:r>
      <w:r w:rsidRPr="0050345A">
        <w:t xml:space="preserve"> + _______</w:t>
      </w:r>
      <w:r>
        <w:t xml:space="preserve"> </w:t>
      </w:r>
      <w:proofErr w:type="spellStart"/>
      <w:r w:rsidRPr="0050345A">
        <w:t>MgO</w:t>
      </w:r>
      <w:proofErr w:type="spellEnd"/>
      <w:r w:rsidRPr="0050345A">
        <w:t xml:space="preserve"> </w:t>
      </w:r>
      <w:r w:rsidRPr="0050345A">
        <w:sym w:font="Wingdings" w:char="F0E0"/>
      </w:r>
      <w:r w:rsidRPr="0050345A">
        <w:t xml:space="preserve"> _______</w:t>
      </w:r>
      <w:r>
        <w:t xml:space="preserve"> </w:t>
      </w:r>
      <w:r w:rsidRPr="0050345A">
        <w:t>Mg(NO</w:t>
      </w:r>
      <w:r w:rsidRPr="00C56BDB">
        <w:rPr>
          <w:vertAlign w:val="subscript"/>
        </w:rPr>
        <w:t>3</w:t>
      </w:r>
      <w:r w:rsidRPr="0050345A">
        <w:t>)</w:t>
      </w:r>
      <w:r w:rsidRPr="00C56BDB">
        <w:rPr>
          <w:vertAlign w:val="subscript"/>
        </w:rPr>
        <w:t>2</w:t>
      </w:r>
      <w:r w:rsidRPr="0050345A">
        <w:t xml:space="preserve"> + _______</w:t>
      </w:r>
      <w:r>
        <w:t xml:space="preserve"> </w:t>
      </w:r>
      <w:r w:rsidRPr="0050345A">
        <w:t>H</w:t>
      </w:r>
      <w:r w:rsidRPr="00C56BDB">
        <w:rPr>
          <w:vertAlign w:val="subscript"/>
        </w:rPr>
        <w:t>2</w:t>
      </w:r>
      <w:r w:rsidRPr="0050345A">
        <w:t>O</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50345A" w:rsidRDefault="009C0830" w:rsidP="009C0830">
      <w:pPr>
        <w:pStyle w:val="xlist2"/>
        <w:rPr>
          <w:b/>
        </w:rPr>
      </w:pPr>
      <w:proofErr w:type="gramStart"/>
      <w:r>
        <w:t>f</w:t>
      </w:r>
      <w:proofErr w:type="gramEnd"/>
      <w:r>
        <w:tab/>
      </w:r>
      <w:r w:rsidRPr="0050345A">
        <w:t>_______</w:t>
      </w:r>
      <w:r>
        <w:t xml:space="preserve"> </w:t>
      </w:r>
      <w:r w:rsidRPr="0050345A">
        <w:t>HNO</w:t>
      </w:r>
      <w:r w:rsidRPr="00C56BDB">
        <w:rPr>
          <w:vertAlign w:val="subscript"/>
        </w:rPr>
        <w:t>3</w:t>
      </w:r>
      <w:r w:rsidRPr="0050345A">
        <w:t xml:space="preserve"> + _______</w:t>
      </w:r>
      <w:r>
        <w:t xml:space="preserve"> </w:t>
      </w:r>
      <w:r w:rsidRPr="0050345A">
        <w:t>Na</w:t>
      </w:r>
      <w:r w:rsidRPr="00C56BDB">
        <w:rPr>
          <w:vertAlign w:val="subscript"/>
        </w:rPr>
        <w:t>2</w:t>
      </w:r>
      <w:r w:rsidRPr="0050345A">
        <w:t>CO</w:t>
      </w:r>
      <w:r w:rsidRPr="00C56BDB">
        <w:rPr>
          <w:vertAlign w:val="subscript"/>
        </w:rPr>
        <w:t>3</w:t>
      </w:r>
      <w:r w:rsidRPr="0050345A">
        <w:t xml:space="preserve"> </w:t>
      </w:r>
      <w:r w:rsidRPr="0050345A">
        <w:sym w:font="Wingdings" w:char="F0E0"/>
      </w:r>
      <w:r w:rsidRPr="0050345A">
        <w:t xml:space="preserve"> _______</w:t>
      </w:r>
      <w:r>
        <w:t xml:space="preserve"> </w:t>
      </w:r>
      <w:r w:rsidRPr="0050345A">
        <w:t>NaNO</w:t>
      </w:r>
      <w:r w:rsidRPr="00C56BDB">
        <w:rPr>
          <w:vertAlign w:val="subscript"/>
        </w:rPr>
        <w:t>3</w:t>
      </w:r>
      <w:r w:rsidRPr="0050345A">
        <w:t xml:space="preserve"> + _______</w:t>
      </w:r>
      <w:r>
        <w:t xml:space="preserve"> </w:t>
      </w:r>
      <w:r w:rsidRPr="0050345A">
        <w:t>H</w:t>
      </w:r>
      <w:r w:rsidRPr="00C56BDB">
        <w:rPr>
          <w:vertAlign w:val="subscript"/>
        </w:rPr>
        <w:t>2</w:t>
      </w:r>
      <w:r w:rsidRPr="0050345A">
        <w:t>O + _______</w:t>
      </w:r>
      <w:r>
        <w:t xml:space="preserve"> </w:t>
      </w:r>
      <w:r w:rsidRPr="0050345A">
        <w:t>CO</w:t>
      </w:r>
      <w:r w:rsidRPr="00C56BDB">
        <w:rPr>
          <w:vertAlign w:val="subscript"/>
        </w:rPr>
        <w:t>2</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50345A" w:rsidRDefault="009C0830" w:rsidP="009C0830">
      <w:pPr>
        <w:pStyle w:val="xlist2"/>
        <w:rPr>
          <w:b/>
        </w:rPr>
      </w:pPr>
      <w:proofErr w:type="gramStart"/>
      <w:r>
        <w:t>g</w:t>
      </w:r>
      <w:proofErr w:type="gramEnd"/>
      <w:r>
        <w:tab/>
      </w:r>
      <w:r w:rsidRPr="0050345A">
        <w:t>_______ C</w:t>
      </w:r>
      <w:r w:rsidRPr="0050345A">
        <w:rPr>
          <w:vertAlign w:val="subscript"/>
        </w:rPr>
        <w:t>6</w:t>
      </w:r>
      <w:r w:rsidRPr="0050345A">
        <w:t>H</w:t>
      </w:r>
      <w:r w:rsidRPr="0050345A">
        <w:rPr>
          <w:vertAlign w:val="subscript"/>
        </w:rPr>
        <w:t>12</w:t>
      </w:r>
      <w:r w:rsidRPr="0050345A">
        <w:t>O</w:t>
      </w:r>
      <w:r w:rsidRPr="0050345A">
        <w:rPr>
          <w:vertAlign w:val="subscript"/>
        </w:rPr>
        <w:t>6</w:t>
      </w:r>
      <w:r w:rsidRPr="0050345A">
        <w:t xml:space="preserve"> +  ______ O</w:t>
      </w:r>
      <w:r w:rsidRPr="0050345A">
        <w:rPr>
          <w:vertAlign w:val="subscript"/>
        </w:rPr>
        <w:t>2</w:t>
      </w:r>
      <w:r w:rsidRPr="0050345A">
        <w:t xml:space="preserve">  </w:t>
      </w:r>
      <w:r w:rsidRPr="0050345A">
        <w:sym w:font="Wingdings" w:char="F0E0"/>
      </w:r>
      <w:r w:rsidRPr="0050345A">
        <w:t xml:space="preserve">  ______ CO</w:t>
      </w:r>
      <w:r w:rsidRPr="0050345A">
        <w:rPr>
          <w:vertAlign w:val="subscript"/>
        </w:rPr>
        <w:t>2</w:t>
      </w:r>
      <w:r w:rsidRPr="0050345A">
        <w:t xml:space="preserve"> + _______ H</w:t>
      </w:r>
      <w:r w:rsidRPr="0050345A">
        <w:rPr>
          <w:vertAlign w:val="subscript"/>
        </w:rPr>
        <w:t>2</w:t>
      </w:r>
      <w:r w:rsidRPr="0050345A">
        <w:t>O</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3105D9" w:rsidRDefault="009C0830" w:rsidP="009C0830">
      <w:pPr>
        <w:pStyle w:val="xlist2"/>
      </w:pPr>
      <w:proofErr w:type="gramStart"/>
      <w:r>
        <w:t>h</w:t>
      </w:r>
      <w:proofErr w:type="gramEnd"/>
      <w:r>
        <w:tab/>
      </w:r>
      <w:r w:rsidRPr="003105D9">
        <w:t>_______ C</w:t>
      </w:r>
      <w:r w:rsidRPr="003105D9">
        <w:rPr>
          <w:vertAlign w:val="subscript"/>
        </w:rPr>
        <w:t>3</w:t>
      </w:r>
      <w:r w:rsidRPr="003105D9">
        <w:t>H</w:t>
      </w:r>
      <w:r w:rsidRPr="003105D9">
        <w:rPr>
          <w:vertAlign w:val="subscript"/>
        </w:rPr>
        <w:t>8</w:t>
      </w:r>
      <w:r w:rsidRPr="003105D9">
        <w:t xml:space="preserve"> + _______ O</w:t>
      </w:r>
      <w:r w:rsidRPr="003105D9">
        <w:rPr>
          <w:vertAlign w:val="subscript"/>
        </w:rPr>
        <w:t>2</w:t>
      </w:r>
      <w:r w:rsidRPr="003105D9">
        <w:t xml:space="preserve"> </w:t>
      </w:r>
      <w:r w:rsidRPr="0050345A">
        <w:sym w:font="Symbol" w:char="F0AE"/>
      </w:r>
      <w:r w:rsidRPr="003105D9">
        <w:t xml:space="preserve"> _______ CO</w:t>
      </w:r>
      <w:r w:rsidRPr="003105D9">
        <w:rPr>
          <w:vertAlign w:val="subscript"/>
        </w:rPr>
        <w:t>2</w:t>
      </w:r>
      <w:r w:rsidRPr="003105D9">
        <w:t xml:space="preserve"> + _______ H</w:t>
      </w:r>
      <w:r w:rsidRPr="003105D9">
        <w:rPr>
          <w:vertAlign w:val="subscript"/>
        </w:rPr>
        <w:t>2</w:t>
      </w:r>
      <w:r w:rsidRPr="003105D9">
        <w:t>O</w:t>
      </w: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3105D9" w:rsidRDefault="009C0830" w:rsidP="009C0830">
      <w:pPr>
        <w:pStyle w:val="xlist2"/>
      </w:pPr>
      <w:proofErr w:type="spellStart"/>
      <w:proofErr w:type="gramStart"/>
      <w:r>
        <w:t>i</w:t>
      </w:r>
      <w:proofErr w:type="spellEnd"/>
      <w:proofErr w:type="gramEnd"/>
      <w:r>
        <w:tab/>
      </w:r>
      <w:r w:rsidRPr="003105D9">
        <w:t>_______ Cl</w:t>
      </w:r>
      <w:r w:rsidRPr="003105D9">
        <w:rPr>
          <w:vertAlign w:val="subscript"/>
        </w:rPr>
        <w:t>2</w:t>
      </w:r>
      <w:r w:rsidRPr="003105D9">
        <w:t xml:space="preserve"> + _______ H</w:t>
      </w:r>
      <w:r w:rsidRPr="003105D9">
        <w:rPr>
          <w:vertAlign w:val="subscript"/>
        </w:rPr>
        <w:t>2</w:t>
      </w:r>
      <w:r w:rsidRPr="003105D9">
        <w:t xml:space="preserve">S </w:t>
      </w:r>
      <w:r w:rsidRPr="0050345A">
        <w:sym w:font="Symbol" w:char="F0AE"/>
      </w:r>
      <w:r w:rsidRPr="003105D9">
        <w:t xml:space="preserve"> _______ S + _______ </w:t>
      </w:r>
      <w:proofErr w:type="spellStart"/>
      <w:r w:rsidRPr="003105D9">
        <w:t>HCl</w:t>
      </w:r>
      <w:proofErr w:type="spellEnd"/>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Default="009C0830" w:rsidP="009C0830">
      <w:pPr>
        <w:pStyle w:val="xlist2"/>
      </w:pPr>
    </w:p>
    <w:p w:rsidR="009C0830" w:rsidRPr="00DA6A60" w:rsidRDefault="009C0830" w:rsidP="009C0830">
      <w:pPr>
        <w:pStyle w:val="xlist2"/>
        <w:rPr>
          <w:b/>
        </w:rPr>
      </w:pPr>
      <w:proofErr w:type="gramStart"/>
      <w:r>
        <w:t>j</w:t>
      </w:r>
      <w:proofErr w:type="gramEnd"/>
      <w:r>
        <w:tab/>
      </w:r>
      <w:r w:rsidRPr="0050345A">
        <w:t>_______</w:t>
      </w:r>
      <w:r>
        <w:t xml:space="preserve"> C</w:t>
      </w:r>
      <w:r w:rsidRPr="00C56BDB">
        <w:rPr>
          <w:vertAlign w:val="subscript"/>
        </w:rPr>
        <w:t>2</w:t>
      </w:r>
      <w:r>
        <w:t>H</w:t>
      </w:r>
      <w:r w:rsidRPr="00C56BDB">
        <w:rPr>
          <w:vertAlign w:val="subscript"/>
        </w:rPr>
        <w:t>6</w:t>
      </w:r>
      <w:r>
        <w:t xml:space="preserve"> + </w:t>
      </w:r>
      <w:r w:rsidRPr="0050345A">
        <w:t>_______</w:t>
      </w:r>
      <w:r>
        <w:t xml:space="preserve"> O</w:t>
      </w:r>
      <w:r w:rsidRPr="00C56BDB">
        <w:rPr>
          <w:vertAlign w:val="subscript"/>
        </w:rPr>
        <w:t>2</w:t>
      </w:r>
      <w:r>
        <w:t xml:space="preserve"> </w:t>
      </w:r>
      <w:r w:rsidRPr="0050345A">
        <w:sym w:font="Wingdings" w:char="F0E0"/>
      </w:r>
      <w:r>
        <w:t xml:space="preserve"> </w:t>
      </w:r>
      <w:r w:rsidRPr="0050345A">
        <w:t>_______</w:t>
      </w:r>
      <w:r>
        <w:t xml:space="preserve"> CO</w:t>
      </w:r>
      <w:r w:rsidRPr="00C56BDB">
        <w:rPr>
          <w:vertAlign w:val="subscript"/>
        </w:rPr>
        <w:t>2</w:t>
      </w:r>
      <w:r>
        <w:t xml:space="preserve"> + </w:t>
      </w:r>
      <w:r w:rsidRPr="0050345A">
        <w:t>_______</w:t>
      </w:r>
      <w:r>
        <w:t xml:space="preserve"> H</w:t>
      </w:r>
      <w:r w:rsidRPr="00C56BDB">
        <w:rPr>
          <w:vertAlign w:val="subscript"/>
        </w:rPr>
        <w:t>2</w:t>
      </w:r>
      <w:r>
        <w:t>O</w:t>
      </w:r>
    </w:p>
    <w:p w:rsidR="009C0830" w:rsidRDefault="009C0830">
      <w:r>
        <w:br w:type="page"/>
      </w:r>
    </w:p>
    <w:p w:rsidR="009C0830" w:rsidRPr="005127D6" w:rsidRDefault="009C0830" w:rsidP="009C0830">
      <w:pPr>
        <w:pStyle w:val="xworksheettype"/>
      </w:pPr>
      <w:r>
        <w:rPr>
          <w:noProof/>
          <w:lang w:eastAsia="en-AU"/>
        </w:rPr>
        <w:lastRenderedPageBreak/>
        <w:drawing>
          <wp:anchor distT="0" distB="0" distL="114300" distR="114300" simplePos="0" relativeHeight="251660288" behindDoc="0" locked="0" layoutInCell="1" allowOverlap="1" wp14:anchorId="2BFCA105" wp14:editId="15B9FFF4">
            <wp:simplePos x="0" y="0"/>
            <wp:positionH relativeFrom="column">
              <wp:posOffset>4171950</wp:posOffset>
            </wp:positionH>
            <wp:positionV relativeFrom="paragraph">
              <wp:posOffset>139700</wp:posOffset>
            </wp:positionV>
            <wp:extent cx="2417445" cy="1609725"/>
            <wp:effectExtent l="0" t="0" r="1905" b="9525"/>
            <wp:wrapSquare wrapText="bothSides"/>
            <wp:docPr id="5" name="Picture 5" descr="L:\1. Publishing and Editorial\1. Product\Amazing Science\Amazing Science 9\3. Extras\9. Student worksheets\Artwork\4. Final jpgs\SW0407_0143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Amazing Science\Amazing Science 9\3. Extras\9. Student worksheets\Artwork\4. Final jpgs\SW0407_01439-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744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ind w:left="0" w:firstLine="0"/>
      </w:pPr>
      <w:r>
        <w:t>8.3 Endothermic reactions absorb heat from the surroundings. Exothermic reactions release energy</w:t>
      </w:r>
    </w:p>
    <w:p w:rsidR="002B259F" w:rsidRPr="00ED3898" w:rsidRDefault="002B259F" w:rsidP="002B259F">
      <w:pPr>
        <w:pStyle w:val="xchapterhead"/>
        <w:rPr>
          <w:b w:val="0"/>
          <w:sz w:val="24"/>
          <w:szCs w:val="24"/>
        </w:rPr>
      </w:pPr>
      <w:r>
        <w:rPr>
          <w:b w:val="0"/>
          <w:sz w:val="24"/>
          <w:szCs w:val="24"/>
        </w:rPr>
        <w:t>Pages 160–161 and 224</w:t>
      </w:r>
    </w:p>
    <w:p w:rsidR="009C0830" w:rsidRDefault="009C0830" w:rsidP="009C0830">
      <w:pPr>
        <w:pStyle w:val="xahead"/>
      </w:pPr>
      <w:r>
        <w:t>Exothermic and endothermic reactions</w:t>
      </w:r>
    </w:p>
    <w:p w:rsidR="009C0830" w:rsidRDefault="009C0830" w:rsidP="009C0830">
      <w:pPr>
        <w:pStyle w:val="xlist"/>
      </w:pPr>
      <w:r w:rsidRPr="0092226C">
        <w:t>1</w:t>
      </w:r>
      <w:r w:rsidRPr="0092226C">
        <w:tab/>
        <w:t xml:space="preserve">What is an exothermic reaction? </w:t>
      </w:r>
    </w:p>
    <w:p w:rsidR="009C0830" w:rsidRPr="0092226C" w:rsidRDefault="009C0830" w:rsidP="009C0830">
      <w:pPr>
        <w:pStyle w:val="xline"/>
      </w:pPr>
      <w:r>
        <w:tab/>
      </w:r>
    </w:p>
    <w:p w:rsidR="009C0830" w:rsidRPr="0092226C" w:rsidRDefault="009C0830" w:rsidP="009C0830">
      <w:pPr>
        <w:pStyle w:val="xline"/>
      </w:pPr>
      <w:r>
        <w:tab/>
      </w:r>
    </w:p>
    <w:p w:rsidR="009C0830" w:rsidRPr="0092226C" w:rsidRDefault="009C0830" w:rsidP="009C0830">
      <w:pPr>
        <w:pStyle w:val="xlist"/>
      </w:pPr>
      <w:r w:rsidRPr="0092226C">
        <w:t>2</w:t>
      </w:r>
      <w:r w:rsidRPr="0092226C">
        <w:tab/>
        <w:t>What does exotherm</w:t>
      </w:r>
      <w:r>
        <w:t>i</w:t>
      </w:r>
      <w:r w:rsidRPr="0092226C">
        <w:t>c mean?</w:t>
      </w:r>
    </w:p>
    <w:p w:rsidR="009C0830" w:rsidRPr="0092226C" w:rsidRDefault="009C0830" w:rsidP="009C0830">
      <w:pPr>
        <w:pStyle w:val="xline"/>
      </w:pPr>
      <w:r>
        <w:tab/>
      </w:r>
    </w:p>
    <w:p w:rsidR="009C0830" w:rsidRPr="0092226C" w:rsidRDefault="009C0830" w:rsidP="009C0830">
      <w:pPr>
        <w:pStyle w:val="xline"/>
      </w:pPr>
      <w:r>
        <w:tab/>
      </w:r>
    </w:p>
    <w:p w:rsidR="009C0830" w:rsidRPr="0092226C" w:rsidRDefault="009C0830" w:rsidP="009C0830">
      <w:pPr>
        <w:pStyle w:val="xlist"/>
      </w:pPr>
      <w:r w:rsidRPr="0092226C">
        <w:t>3</w:t>
      </w:r>
      <w:r w:rsidRPr="0092226C">
        <w:tab/>
        <w:t>Explain the amount of energy in reactants and products in an exothermic reaction. Draw a graph to help you.</w:t>
      </w:r>
    </w:p>
    <w:p w:rsidR="009C0830" w:rsidRPr="0092226C" w:rsidRDefault="009C0830" w:rsidP="009C0830">
      <w:pPr>
        <w:pStyle w:val="xline"/>
      </w:pPr>
      <w:r>
        <w:tab/>
      </w:r>
    </w:p>
    <w:p w:rsidR="009C0830" w:rsidRPr="0092226C" w:rsidRDefault="009C0830" w:rsidP="009C0830">
      <w:pPr>
        <w:pStyle w:val="xline"/>
      </w:pPr>
      <w:r>
        <w:tab/>
      </w:r>
    </w:p>
    <w:tbl>
      <w:tblPr>
        <w:tblStyle w:val="TableGrid"/>
        <w:tblW w:w="0" w:type="auto"/>
        <w:tblInd w:w="108" w:type="dxa"/>
        <w:tblLook w:val="04A0" w:firstRow="1" w:lastRow="0" w:firstColumn="1" w:lastColumn="0" w:noHBand="0" w:noVBand="1"/>
      </w:tblPr>
      <w:tblGrid>
        <w:gridCol w:w="10490"/>
      </w:tblGrid>
      <w:tr w:rsidR="009C0830" w:rsidTr="00F91128">
        <w:trPr>
          <w:trHeight w:val="5235"/>
        </w:trPr>
        <w:tc>
          <w:tcPr>
            <w:tcW w:w="10490" w:type="dxa"/>
          </w:tcPr>
          <w:p w:rsidR="009C0830" w:rsidRDefault="009C0830" w:rsidP="00F91128">
            <w:pPr>
              <w:pStyle w:val="xahead"/>
              <w:spacing w:line="480" w:lineRule="auto"/>
              <w:rPr>
                <w:b w:val="0"/>
                <w:color w:val="auto"/>
                <w:sz w:val="20"/>
                <w:szCs w:val="20"/>
              </w:rPr>
            </w:pPr>
          </w:p>
        </w:tc>
      </w:tr>
    </w:tbl>
    <w:p w:rsidR="009C0830" w:rsidRDefault="009C0830" w:rsidP="009C0830">
      <w:pPr>
        <w:pStyle w:val="xlist"/>
      </w:pPr>
      <w:r w:rsidRPr="0092226C">
        <w:lastRenderedPageBreak/>
        <w:t>4</w:t>
      </w:r>
      <w:r w:rsidRPr="0092226C">
        <w:tab/>
        <w:t>What is an endothermic reaction?</w:t>
      </w:r>
    </w:p>
    <w:p w:rsidR="009C0830" w:rsidRPr="0092226C" w:rsidRDefault="009C0830" w:rsidP="009C0830">
      <w:pPr>
        <w:pStyle w:val="xline"/>
      </w:pPr>
      <w:r>
        <w:tab/>
      </w:r>
    </w:p>
    <w:p w:rsidR="009C0830" w:rsidRPr="0092226C" w:rsidRDefault="009C0830" w:rsidP="009C0830">
      <w:pPr>
        <w:pStyle w:val="xline"/>
      </w:pPr>
      <w:r>
        <w:tab/>
      </w:r>
    </w:p>
    <w:p w:rsidR="009C0830" w:rsidRPr="0092226C" w:rsidRDefault="009C0830" w:rsidP="009C0830">
      <w:pPr>
        <w:pStyle w:val="xlist"/>
      </w:pPr>
      <w:r w:rsidRPr="0092226C">
        <w:t>5</w:t>
      </w:r>
      <w:r w:rsidRPr="0092226C">
        <w:tab/>
        <w:t>What does endotherm</w:t>
      </w:r>
      <w:r>
        <w:t>i</w:t>
      </w:r>
      <w:r w:rsidRPr="0092226C">
        <w:t>c mean?</w:t>
      </w:r>
    </w:p>
    <w:p w:rsidR="009C0830" w:rsidRPr="0092226C" w:rsidRDefault="009C0830" w:rsidP="009C0830">
      <w:pPr>
        <w:pStyle w:val="xline"/>
      </w:pPr>
      <w:r>
        <w:tab/>
      </w:r>
    </w:p>
    <w:p w:rsidR="009C0830" w:rsidRPr="0092226C" w:rsidRDefault="009C0830" w:rsidP="009C0830">
      <w:pPr>
        <w:pStyle w:val="xline"/>
      </w:pPr>
      <w:r>
        <w:tab/>
      </w:r>
    </w:p>
    <w:p w:rsidR="009C0830" w:rsidRPr="0092226C" w:rsidRDefault="009C0830" w:rsidP="009C0830">
      <w:pPr>
        <w:pStyle w:val="xlist"/>
      </w:pPr>
      <w:r w:rsidRPr="0092226C">
        <w:t>6</w:t>
      </w:r>
      <w:r w:rsidRPr="0092226C">
        <w:tab/>
        <w:t>Explain the amount of energy in reactants and products in an endothermic reaction. Draw a graph to help you.</w:t>
      </w:r>
    </w:p>
    <w:p w:rsidR="009C0830" w:rsidRPr="0092226C" w:rsidRDefault="009C0830" w:rsidP="009C0830">
      <w:pPr>
        <w:pStyle w:val="xline"/>
      </w:pPr>
      <w:r>
        <w:tab/>
      </w:r>
    </w:p>
    <w:p w:rsidR="009C0830" w:rsidRPr="0092226C" w:rsidRDefault="009C0830" w:rsidP="009C0830">
      <w:pPr>
        <w:pStyle w:val="xline"/>
      </w:pPr>
      <w:r>
        <w:tab/>
      </w:r>
    </w:p>
    <w:tbl>
      <w:tblPr>
        <w:tblStyle w:val="TableGrid"/>
        <w:tblW w:w="0" w:type="auto"/>
        <w:tblInd w:w="108" w:type="dxa"/>
        <w:tblLook w:val="04A0" w:firstRow="1" w:lastRow="0" w:firstColumn="1" w:lastColumn="0" w:noHBand="0" w:noVBand="1"/>
      </w:tblPr>
      <w:tblGrid>
        <w:gridCol w:w="10490"/>
      </w:tblGrid>
      <w:tr w:rsidR="009C0830" w:rsidTr="00F91128">
        <w:trPr>
          <w:trHeight w:val="5235"/>
        </w:trPr>
        <w:tc>
          <w:tcPr>
            <w:tcW w:w="10490" w:type="dxa"/>
          </w:tcPr>
          <w:p w:rsidR="009C0830" w:rsidRDefault="009C0830" w:rsidP="00F91128">
            <w:pPr>
              <w:pStyle w:val="xahead"/>
              <w:spacing w:line="480" w:lineRule="auto"/>
              <w:rPr>
                <w:b w:val="0"/>
                <w:color w:val="auto"/>
                <w:sz w:val="20"/>
                <w:szCs w:val="20"/>
              </w:rPr>
            </w:pPr>
          </w:p>
        </w:tc>
      </w:tr>
    </w:tbl>
    <w:p w:rsidR="009C0830" w:rsidRDefault="009C0830" w:rsidP="009C0830">
      <w:pPr>
        <w:pStyle w:val="xlist"/>
      </w:pPr>
    </w:p>
    <w:p w:rsidR="009C0830" w:rsidRPr="0092226C" w:rsidRDefault="009C0830" w:rsidP="009C0830">
      <w:pPr>
        <w:pStyle w:val="xlist"/>
      </w:pPr>
      <w:r>
        <w:t>7</w:t>
      </w:r>
      <w:r>
        <w:tab/>
      </w:r>
      <w:r w:rsidRPr="0092226C">
        <w:t>Give an example of an exothermic reaction and how it is used in the real world.</w:t>
      </w:r>
    </w:p>
    <w:p w:rsidR="009C0830" w:rsidRPr="0092226C" w:rsidRDefault="009C0830" w:rsidP="009C0830">
      <w:pPr>
        <w:pStyle w:val="xline"/>
      </w:pPr>
      <w:r>
        <w:tab/>
      </w:r>
    </w:p>
    <w:p w:rsidR="009C0830" w:rsidRPr="0092226C" w:rsidRDefault="009C0830" w:rsidP="009C0830">
      <w:pPr>
        <w:pStyle w:val="xline"/>
      </w:pPr>
      <w:r>
        <w:tab/>
      </w:r>
    </w:p>
    <w:p w:rsidR="009C0830" w:rsidRPr="0092226C" w:rsidRDefault="009C0830" w:rsidP="009C0830">
      <w:pPr>
        <w:pStyle w:val="xlist"/>
      </w:pPr>
      <w:r>
        <w:t>8</w:t>
      </w:r>
      <w:r>
        <w:tab/>
      </w:r>
      <w:r w:rsidRPr="0092226C">
        <w:t>Give an example of an endothermic reaction and how it is used in the real world.</w:t>
      </w:r>
    </w:p>
    <w:p w:rsidR="009C0830" w:rsidRPr="0092226C" w:rsidRDefault="009C0830" w:rsidP="009C0830">
      <w:pPr>
        <w:pStyle w:val="xline"/>
      </w:pPr>
      <w:r>
        <w:tab/>
      </w:r>
    </w:p>
    <w:p w:rsidR="009C0830" w:rsidRPr="0092226C" w:rsidRDefault="009C0830" w:rsidP="009C0830">
      <w:pPr>
        <w:pStyle w:val="xline"/>
      </w:pPr>
      <w:r>
        <w:tab/>
      </w:r>
    </w:p>
    <w:p w:rsidR="009C0830" w:rsidRDefault="009C0830" w:rsidP="009C0830">
      <w:pPr>
        <w:pStyle w:val="xbhead"/>
      </w:pPr>
      <w:r w:rsidRPr="00115796">
        <w:lastRenderedPageBreak/>
        <w:t>E</w:t>
      </w:r>
      <w:r w:rsidR="00B23435" w:rsidRPr="00115796">
        <w:t>xtend your understanding</w:t>
      </w:r>
    </w:p>
    <w:p w:rsidR="009C0830" w:rsidRDefault="009C0830" w:rsidP="009C0830">
      <w:pPr>
        <w:pStyle w:val="xparafo"/>
        <w:rPr>
          <w:b/>
        </w:rPr>
      </w:pPr>
      <w:r>
        <w:t>Hydrogen (H</w:t>
      </w:r>
      <w:r w:rsidRPr="00172865">
        <w:rPr>
          <w:vertAlign w:val="subscript"/>
        </w:rPr>
        <w:t>2</w:t>
      </w:r>
      <w:r>
        <w:t>) and oxygen (O</w:t>
      </w:r>
      <w:r w:rsidRPr="00172865">
        <w:rPr>
          <w:vertAlign w:val="subscript"/>
        </w:rPr>
        <w:t>2</w:t>
      </w:r>
      <w:r>
        <w:t xml:space="preserve">) have 0kJ of energy.  In order to break their bonds and form water, 1370kJ of energy is required. Once these bonds have been broken, the atoms rearrange to form water which contains -572kJ of energy.  </w:t>
      </w:r>
    </w:p>
    <w:p w:rsidR="009C0830" w:rsidRDefault="009C0830" w:rsidP="009C0830">
      <w:pPr>
        <w:pStyle w:val="xlist"/>
      </w:pPr>
      <w:r>
        <w:t>9</w:t>
      </w:r>
      <w:r>
        <w:tab/>
        <w:t>On the graph below, draw the process of hydrogen (H</w:t>
      </w:r>
      <w:r w:rsidRPr="00172865">
        <w:rPr>
          <w:vertAlign w:val="subscript"/>
        </w:rPr>
        <w:t>2</w:t>
      </w:r>
      <w:r>
        <w:t>) and oxygen (O</w:t>
      </w:r>
      <w:r w:rsidRPr="00172865">
        <w:rPr>
          <w:vertAlign w:val="subscript"/>
        </w:rPr>
        <w:t>2</w:t>
      </w:r>
      <w:r>
        <w:t xml:space="preserve">) breaking their bonds to form water.  </w:t>
      </w:r>
    </w:p>
    <w:p w:rsidR="009C0830" w:rsidRDefault="009C0830" w:rsidP="009C0830">
      <w:pPr>
        <w:pStyle w:val="xlist"/>
      </w:pPr>
    </w:p>
    <w:p w:rsidR="009C0830" w:rsidRDefault="009C0830" w:rsidP="009C0830">
      <w:pPr>
        <w:pStyle w:val="xlist"/>
        <w:jc w:val="center"/>
      </w:pPr>
      <w:r>
        <w:rPr>
          <w:noProof/>
          <w:lang w:eastAsia="en-AU"/>
        </w:rPr>
        <w:drawing>
          <wp:inline distT="0" distB="0" distL="0" distR="0" wp14:anchorId="7E65A5E2" wp14:editId="1C99CB1C">
            <wp:extent cx="3219450" cy="2428875"/>
            <wp:effectExtent l="0" t="0" r="0" b="9525"/>
            <wp:docPr id="11" name="Picture 11" descr="L:\1. Publishing and Editorial\1. Product\Amazing Science\Amazing Science 9\3. Extras\9. Student worksheets\Artwork\4. Final jpgs\SW0405_0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Amazing Science\Amazing Science 9\3. Extras\9. Student worksheets\Artwork\4. Final jpgs\SW0405_0143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428875"/>
                    </a:xfrm>
                    <a:prstGeom prst="rect">
                      <a:avLst/>
                    </a:prstGeom>
                    <a:noFill/>
                    <a:ln>
                      <a:noFill/>
                    </a:ln>
                  </pic:spPr>
                </pic:pic>
              </a:graphicData>
            </a:graphic>
          </wp:inline>
        </w:drawing>
      </w:r>
    </w:p>
    <w:p w:rsidR="009C0830" w:rsidRDefault="009C0830" w:rsidP="009C0830">
      <w:pPr>
        <w:pStyle w:val="xlist"/>
        <w:rPr>
          <w:b/>
        </w:rPr>
      </w:pPr>
    </w:p>
    <w:p w:rsidR="009C0830" w:rsidRPr="00D925AD" w:rsidRDefault="009C0830" w:rsidP="009C0830">
      <w:pPr>
        <w:pStyle w:val="xlist"/>
        <w:rPr>
          <w:color w:val="252525"/>
          <w:sz w:val="17"/>
          <w:szCs w:val="17"/>
          <w:shd w:val="clear" w:color="auto" w:fill="FFFFFF"/>
        </w:rPr>
      </w:pPr>
      <w:r>
        <w:t>10</w:t>
      </w:r>
      <w:r>
        <w:tab/>
        <w:t>Catalysts are used to help a chemical reaction to occur faster. After introducing a catalyst, the energy required to break the bonds of hydrogen (H</w:t>
      </w:r>
      <w:r w:rsidRPr="00172865">
        <w:rPr>
          <w:vertAlign w:val="subscript"/>
        </w:rPr>
        <w:t>2</w:t>
      </w:r>
      <w:r>
        <w:t>) and oxygen (O</w:t>
      </w:r>
      <w:r w:rsidRPr="00172865">
        <w:rPr>
          <w:vertAlign w:val="subscript"/>
        </w:rPr>
        <w:t>2</w:t>
      </w:r>
      <w:r>
        <w:t>) lowers from 1370kJ to 500kJ. On the graph you drew above, draw a second process of hydrogen (H</w:t>
      </w:r>
      <w:r w:rsidRPr="00172865">
        <w:rPr>
          <w:vertAlign w:val="subscript"/>
        </w:rPr>
        <w:t>2</w:t>
      </w:r>
      <w:r>
        <w:t>) and oxygen (O</w:t>
      </w:r>
      <w:r w:rsidRPr="00172865">
        <w:rPr>
          <w:vertAlign w:val="subscript"/>
        </w:rPr>
        <w:t>2</w:t>
      </w:r>
      <w:r>
        <w:t>) forming water with a catalyst.</w:t>
      </w:r>
    </w:p>
    <w:p w:rsidR="009C0830" w:rsidRDefault="009C0830">
      <w:r>
        <w:br w:type="page"/>
      </w:r>
    </w:p>
    <w:p w:rsidR="009C0830" w:rsidRDefault="009C0830" w:rsidP="009C0830">
      <w:pPr>
        <w:pStyle w:val="xworksheettype"/>
      </w:pPr>
      <w:r>
        <w:lastRenderedPageBreak/>
        <w:t>Student worksheet</w:t>
      </w:r>
    </w:p>
    <w:p w:rsidR="009C0830" w:rsidRDefault="009C0830" w:rsidP="009C0830">
      <w:pPr>
        <w:pStyle w:val="xchapterhead"/>
      </w:pPr>
      <w:r>
        <w:t xml:space="preserve">8.4 Acids have low </w:t>
      </w:r>
      <w:proofErr w:type="spellStart"/>
      <w:r>
        <w:t>pH.</w:t>
      </w:r>
      <w:proofErr w:type="spellEnd"/>
      <w:r>
        <w:t xml:space="preserve"> Bases have a high </w:t>
      </w:r>
      <w:proofErr w:type="spellStart"/>
      <w:r>
        <w:t>pH.</w:t>
      </w:r>
      <w:proofErr w:type="spellEnd"/>
    </w:p>
    <w:p w:rsidR="002B259F" w:rsidRPr="00ED3898" w:rsidRDefault="002B259F" w:rsidP="002B259F">
      <w:pPr>
        <w:pStyle w:val="xchapterhead"/>
        <w:rPr>
          <w:b w:val="0"/>
          <w:sz w:val="24"/>
          <w:szCs w:val="24"/>
        </w:rPr>
      </w:pPr>
      <w:r>
        <w:rPr>
          <w:b w:val="0"/>
          <w:sz w:val="24"/>
          <w:szCs w:val="24"/>
        </w:rPr>
        <w:t>Pages 162–163 and 224–225</w:t>
      </w:r>
    </w:p>
    <w:p w:rsidR="009C0830" w:rsidRDefault="009C0830" w:rsidP="009C0830">
      <w:pPr>
        <w:pStyle w:val="xahead"/>
      </w:pPr>
      <w:r>
        <w:t>Acid and base chemical reactions</w:t>
      </w:r>
    </w:p>
    <w:p w:rsidR="009C0830" w:rsidRDefault="009C0830" w:rsidP="009C0830">
      <w:pPr>
        <w:pStyle w:val="xlist"/>
      </w:pPr>
      <w:r>
        <w:t>1</w:t>
      </w:r>
      <w:r>
        <w:tab/>
        <w:t>Summarise the differences between acids and bases in the following table.</w:t>
      </w:r>
    </w:p>
    <w:p w:rsidR="009C0830" w:rsidRDefault="009C0830" w:rsidP="009C0830">
      <w:pPr>
        <w:pStyle w:val="xlist"/>
      </w:pPr>
    </w:p>
    <w:tbl>
      <w:tblPr>
        <w:tblStyle w:val="TableGrid"/>
        <w:tblW w:w="0" w:type="auto"/>
        <w:tblLook w:val="04A0" w:firstRow="1" w:lastRow="0" w:firstColumn="1" w:lastColumn="0" w:noHBand="0" w:noVBand="1"/>
      </w:tblPr>
      <w:tblGrid>
        <w:gridCol w:w="2352"/>
        <w:gridCol w:w="2162"/>
        <w:gridCol w:w="1924"/>
        <w:gridCol w:w="2194"/>
        <w:gridCol w:w="2051"/>
      </w:tblGrid>
      <w:tr w:rsidR="009C0830" w:rsidTr="009C0830">
        <w:tc>
          <w:tcPr>
            <w:tcW w:w="2352" w:type="dxa"/>
            <w:tcBorders>
              <w:top w:val="nil"/>
              <w:left w:val="nil"/>
              <w:bottom w:val="nil"/>
              <w:right w:val="single" w:sz="4" w:space="0" w:color="auto"/>
            </w:tcBorders>
            <w:shd w:val="clear" w:color="auto" w:fill="FFFFFF" w:themeFill="background1"/>
          </w:tcPr>
          <w:p w:rsidR="009C0830" w:rsidRDefault="009C0830">
            <w:pPr>
              <w:pStyle w:val="xtablehead"/>
            </w:pPr>
          </w:p>
        </w:tc>
        <w:tc>
          <w:tcPr>
            <w:tcW w:w="408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jc w:val="center"/>
            </w:pPr>
            <w:r>
              <w:t>Acids</w:t>
            </w:r>
          </w:p>
        </w:tc>
        <w:tc>
          <w:tcPr>
            <w:tcW w:w="424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jc w:val="center"/>
            </w:pPr>
            <w:r>
              <w:t>Bases</w:t>
            </w:r>
          </w:p>
        </w:tc>
      </w:tr>
      <w:tr w:rsidR="009C0830" w:rsidTr="009C0830">
        <w:tc>
          <w:tcPr>
            <w:tcW w:w="2352" w:type="dxa"/>
            <w:tcBorders>
              <w:top w:val="nil"/>
              <w:left w:val="nil"/>
              <w:bottom w:val="single" w:sz="4" w:space="0" w:color="auto"/>
              <w:right w:val="single" w:sz="4" w:space="0" w:color="auto"/>
            </w:tcBorders>
            <w:shd w:val="clear" w:color="auto" w:fill="FFFFFF" w:themeFill="background1"/>
          </w:tcPr>
          <w:p w:rsidR="009C0830" w:rsidRDefault="009C0830">
            <w:pPr>
              <w:pStyle w:val="xtablehead"/>
            </w:pPr>
          </w:p>
        </w:tc>
        <w:tc>
          <w:tcPr>
            <w:tcW w:w="2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pPr>
            <w:r>
              <w:t>Weak</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jc w:val="center"/>
            </w:pPr>
            <w:r>
              <w:t>Strong</w:t>
            </w:r>
          </w:p>
        </w:tc>
        <w:tc>
          <w:tcPr>
            <w:tcW w:w="21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jc w:val="center"/>
            </w:pPr>
            <w:r>
              <w:t>Weak</w:t>
            </w:r>
          </w:p>
        </w:tc>
        <w:tc>
          <w:tcPr>
            <w:tcW w:w="20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0830" w:rsidRDefault="009C0830">
            <w:pPr>
              <w:pStyle w:val="xtablehead"/>
              <w:jc w:val="center"/>
            </w:pPr>
            <w:r>
              <w:t>Strong</w:t>
            </w: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What does it taste like?</w:t>
            </w:r>
          </w:p>
        </w:tc>
        <w:tc>
          <w:tcPr>
            <w:tcW w:w="4086"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4245"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What does it feel like?</w:t>
            </w:r>
          </w:p>
        </w:tc>
        <w:tc>
          <w:tcPr>
            <w:tcW w:w="4086"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9C0830" w:rsidRDefault="009C0830">
            <w:pPr>
              <w:pStyle w:val="xtabletext"/>
              <w:rPr>
                <w:b/>
              </w:rPr>
            </w:pPr>
          </w:p>
        </w:tc>
        <w:tc>
          <w:tcPr>
            <w:tcW w:w="4245"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What does it contain in its chemical structure?</w:t>
            </w:r>
          </w:p>
        </w:tc>
        <w:tc>
          <w:tcPr>
            <w:tcW w:w="4086"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194"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9C0830" w:rsidRDefault="009C0830">
            <w:pPr>
              <w:pStyle w:val="xtabletext"/>
              <w:rPr>
                <w:b/>
              </w:rPr>
            </w:pPr>
          </w:p>
        </w:tc>
        <w:tc>
          <w:tcPr>
            <w:tcW w:w="2051"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What does it read on the pH scale?</w:t>
            </w:r>
          </w:p>
        </w:tc>
        <w:tc>
          <w:tcPr>
            <w:tcW w:w="4086"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4245"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Colour in universal indicator?</w:t>
            </w:r>
          </w:p>
        </w:tc>
        <w:tc>
          <w:tcPr>
            <w:tcW w:w="2162"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192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19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051"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132"/>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What litmus paper should be used and what colour does it turn?</w:t>
            </w:r>
          </w:p>
        </w:tc>
        <w:tc>
          <w:tcPr>
            <w:tcW w:w="4086"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4245" w:type="dxa"/>
            <w:gridSpan w:val="2"/>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693"/>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rPr>
                <w:b/>
              </w:rPr>
            </w:pPr>
            <w:r>
              <w:t>3 chemical examples</w:t>
            </w:r>
          </w:p>
        </w:tc>
        <w:tc>
          <w:tcPr>
            <w:tcW w:w="2162"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p w:rsidR="009C0830" w:rsidRDefault="009C0830">
            <w:pPr>
              <w:pStyle w:val="xtabletext"/>
              <w:rPr>
                <w:b/>
              </w:rPr>
            </w:pPr>
          </w:p>
          <w:p w:rsidR="009C0830" w:rsidRDefault="009C0830">
            <w:pPr>
              <w:pStyle w:val="xtabletext"/>
              <w:rPr>
                <w:b/>
              </w:rPr>
            </w:pPr>
          </w:p>
        </w:tc>
        <w:tc>
          <w:tcPr>
            <w:tcW w:w="192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19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051"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r w:rsidR="009C0830" w:rsidTr="009C0830">
        <w:trPr>
          <w:trHeight w:val="1550"/>
        </w:trPr>
        <w:tc>
          <w:tcPr>
            <w:tcW w:w="2352" w:type="dxa"/>
            <w:tcBorders>
              <w:top w:val="single" w:sz="4" w:space="0" w:color="auto"/>
              <w:left w:val="single" w:sz="4" w:space="0" w:color="auto"/>
              <w:bottom w:val="single" w:sz="4" w:space="0" w:color="auto"/>
              <w:right w:val="single" w:sz="4" w:space="0" w:color="auto"/>
            </w:tcBorders>
            <w:hideMark/>
          </w:tcPr>
          <w:p w:rsidR="009C0830" w:rsidRDefault="009C0830">
            <w:pPr>
              <w:pStyle w:val="xtabletext"/>
            </w:pPr>
            <w:r>
              <w:t>Examples that are found around the home</w:t>
            </w:r>
          </w:p>
        </w:tc>
        <w:tc>
          <w:tcPr>
            <w:tcW w:w="2162"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p w:rsidR="009C0830" w:rsidRDefault="009C0830">
            <w:pPr>
              <w:pStyle w:val="xtabletext"/>
              <w:rPr>
                <w:b/>
              </w:rPr>
            </w:pPr>
          </w:p>
          <w:p w:rsidR="009C0830" w:rsidRDefault="009C0830">
            <w:pPr>
              <w:pStyle w:val="xtabletext"/>
              <w:rPr>
                <w:b/>
              </w:rPr>
            </w:pPr>
          </w:p>
        </w:tc>
        <w:tc>
          <w:tcPr>
            <w:tcW w:w="192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194"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c>
          <w:tcPr>
            <w:tcW w:w="2051" w:type="dxa"/>
            <w:tcBorders>
              <w:top w:val="single" w:sz="4" w:space="0" w:color="auto"/>
              <w:left w:val="single" w:sz="4" w:space="0" w:color="auto"/>
              <w:bottom w:val="single" w:sz="4" w:space="0" w:color="auto"/>
              <w:right w:val="single" w:sz="4" w:space="0" w:color="auto"/>
            </w:tcBorders>
          </w:tcPr>
          <w:p w:rsidR="009C0830" w:rsidRDefault="009C0830">
            <w:pPr>
              <w:pStyle w:val="xtabletext"/>
              <w:rPr>
                <w:b/>
              </w:rPr>
            </w:pPr>
          </w:p>
        </w:tc>
      </w:tr>
    </w:tbl>
    <w:p w:rsidR="009C0830" w:rsidRDefault="009C0830" w:rsidP="009C0830">
      <w:pPr>
        <w:pStyle w:val="xlist"/>
      </w:pPr>
      <w:r>
        <w:lastRenderedPageBreak/>
        <w:t>2</w:t>
      </w:r>
      <w:r>
        <w:tab/>
        <w:t>Label the following diagram of the pH scale.</w:t>
      </w:r>
    </w:p>
    <w:p w:rsidR="009C0830" w:rsidRDefault="009C0830" w:rsidP="009C0830">
      <w:pPr>
        <w:pStyle w:val="xlist"/>
      </w:pPr>
    </w:p>
    <w:p w:rsidR="009C0830" w:rsidRDefault="009C0830" w:rsidP="009C0830">
      <w:pPr>
        <w:pStyle w:val="xlist"/>
      </w:pPr>
      <w:r>
        <w:rPr>
          <w:noProof/>
          <w:lang w:eastAsia="en-AU"/>
        </w:rPr>
        <w:drawing>
          <wp:inline distT="0" distB="0" distL="0" distR="0">
            <wp:extent cx="6638925" cy="2143125"/>
            <wp:effectExtent l="0" t="0" r="9525" b="9525"/>
            <wp:docPr id="1" name="Picture 1" descr="SW0408_0143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0408_01439-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2143125"/>
                    </a:xfrm>
                    <a:prstGeom prst="rect">
                      <a:avLst/>
                    </a:prstGeom>
                    <a:noFill/>
                    <a:ln>
                      <a:noFill/>
                    </a:ln>
                  </pic:spPr>
                </pic:pic>
              </a:graphicData>
            </a:graphic>
          </wp:inline>
        </w:drawing>
      </w:r>
    </w:p>
    <w:p w:rsidR="009C0830" w:rsidRDefault="009C0830" w:rsidP="009C0830">
      <w:pPr>
        <w:pStyle w:val="xlist"/>
      </w:pPr>
      <w:r>
        <w:t>3</w:t>
      </w:r>
      <w:r>
        <w:tab/>
        <w:t>What do the colours on the above pH scale represent?</w:t>
      </w:r>
    </w:p>
    <w:p w:rsidR="009C0830" w:rsidRDefault="009C0830" w:rsidP="009C0830">
      <w:pPr>
        <w:pStyle w:val="xline"/>
      </w:pPr>
      <w:r>
        <w:tab/>
      </w:r>
    </w:p>
    <w:p w:rsidR="009C0830" w:rsidRDefault="009C0830" w:rsidP="009C0830">
      <w:pPr>
        <w:pStyle w:val="xbhead"/>
      </w:pPr>
      <w:r>
        <w:t>E</w:t>
      </w:r>
      <w:r w:rsidR="00B23435">
        <w:t>xtend your understanding</w:t>
      </w:r>
    </w:p>
    <w:p w:rsidR="009C0830" w:rsidRDefault="009C0830" w:rsidP="009C0830">
      <w:pPr>
        <w:pStyle w:val="xlist"/>
      </w:pPr>
      <w:r>
        <w:t>4</w:t>
      </w:r>
      <w:r>
        <w:tab/>
        <w:t>Your teacher puts 3 test tubes on your science bench and asks you to identify which is the salt solution, the acid solution and the alkali solution. Outline what you would use to determine the answer and what results you would obtain.</w:t>
      </w:r>
    </w:p>
    <w:p w:rsidR="009C0830" w:rsidRDefault="009C0830" w:rsidP="009C0830">
      <w:pPr>
        <w:pStyle w:val="xline"/>
      </w:pPr>
      <w:r>
        <w:tab/>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5</w:t>
      </w:r>
      <w:r>
        <w:tab/>
        <w:t>The following are results of some substances that have been tested in the science laboratory with a variety of indicators; red litmus, blue litmus and Universal indicator. Look at the results and complete the table below.</w:t>
      </w:r>
    </w:p>
    <w:tbl>
      <w:tblPr>
        <w:tblStyle w:val="TableGrid"/>
        <w:tblW w:w="0" w:type="auto"/>
        <w:tblInd w:w="457" w:type="dxa"/>
        <w:tblLook w:val="04A0" w:firstRow="1" w:lastRow="0" w:firstColumn="1" w:lastColumn="0" w:noHBand="0" w:noVBand="1"/>
      </w:tblPr>
      <w:tblGrid>
        <w:gridCol w:w="1461"/>
        <w:gridCol w:w="1739"/>
        <w:gridCol w:w="1739"/>
        <w:gridCol w:w="1762"/>
        <w:gridCol w:w="1756"/>
        <w:gridCol w:w="1769"/>
      </w:tblGrid>
      <w:tr w:rsidR="009C0830" w:rsidTr="009C0830">
        <w:trPr>
          <w:trHeight w:val="624"/>
        </w:trPr>
        <w:tc>
          <w:tcPr>
            <w:tcW w:w="1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Substance</w:t>
            </w:r>
          </w:p>
        </w:tc>
        <w:tc>
          <w:tcPr>
            <w:tcW w:w="17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What colour will red litmus paper turn?</w:t>
            </w:r>
          </w:p>
        </w:tc>
        <w:tc>
          <w:tcPr>
            <w:tcW w:w="17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What colour will blue litmus paper turn?</w:t>
            </w:r>
          </w:p>
        </w:tc>
        <w:tc>
          <w:tcPr>
            <w:tcW w:w="17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pH read on universal Indicator</w:t>
            </w:r>
          </w:p>
        </w:tc>
        <w:tc>
          <w:tcPr>
            <w:tcW w:w="17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Acid, base or neutral?</w:t>
            </w:r>
          </w:p>
        </w:tc>
        <w:tc>
          <w:tcPr>
            <w:tcW w:w="17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rPr>
                <w:sz w:val="20"/>
              </w:rPr>
            </w:pPr>
            <w:r>
              <w:rPr>
                <w:sz w:val="20"/>
              </w:rPr>
              <w:t>Example of a substance that it could be.</w:t>
            </w:r>
          </w:p>
        </w:tc>
      </w:tr>
      <w:tr w:rsidR="009C0830" w:rsidTr="009C0830">
        <w:trPr>
          <w:trHeight w:val="664"/>
        </w:trPr>
        <w:tc>
          <w:tcPr>
            <w:tcW w:w="1162"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A</w:t>
            </w:r>
          </w:p>
        </w:tc>
        <w:tc>
          <w:tcPr>
            <w:tcW w:w="179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pH 7</w:t>
            </w: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r>
      <w:tr w:rsidR="009C0830" w:rsidTr="009C0830">
        <w:trPr>
          <w:trHeight w:val="664"/>
        </w:trPr>
        <w:tc>
          <w:tcPr>
            <w:tcW w:w="1162"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B</w:t>
            </w:r>
          </w:p>
        </w:tc>
        <w:tc>
          <w:tcPr>
            <w:tcW w:w="179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pH 4</w:t>
            </w: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r>
      <w:tr w:rsidR="009C0830" w:rsidTr="009C0830">
        <w:trPr>
          <w:trHeight w:val="664"/>
        </w:trPr>
        <w:tc>
          <w:tcPr>
            <w:tcW w:w="1162"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C</w:t>
            </w:r>
          </w:p>
        </w:tc>
        <w:tc>
          <w:tcPr>
            <w:tcW w:w="179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pH  2</w:t>
            </w: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r>
      <w:tr w:rsidR="009C0830" w:rsidTr="009C0830">
        <w:trPr>
          <w:trHeight w:val="664"/>
        </w:trPr>
        <w:tc>
          <w:tcPr>
            <w:tcW w:w="1162"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D</w:t>
            </w:r>
          </w:p>
        </w:tc>
        <w:tc>
          <w:tcPr>
            <w:tcW w:w="179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pH  11</w:t>
            </w: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r>
      <w:tr w:rsidR="009C0830" w:rsidTr="009C0830">
        <w:trPr>
          <w:trHeight w:val="664"/>
        </w:trPr>
        <w:tc>
          <w:tcPr>
            <w:tcW w:w="1162"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E</w:t>
            </w:r>
          </w:p>
        </w:tc>
        <w:tc>
          <w:tcPr>
            <w:tcW w:w="179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rPr>
                <w:sz w:val="20"/>
              </w:rPr>
            </w:pPr>
            <w:r>
              <w:rPr>
                <w:sz w:val="20"/>
              </w:rPr>
              <w:t>pH  8</w:t>
            </w: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c>
          <w:tcPr>
            <w:tcW w:w="1795"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rPr>
                <w:sz w:val="20"/>
              </w:rPr>
            </w:pPr>
          </w:p>
        </w:tc>
      </w:tr>
    </w:tbl>
    <w:p w:rsidR="009C0830" w:rsidRDefault="009C0830" w:rsidP="009C0830">
      <w:pPr>
        <w:pStyle w:val="xworksheettype"/>
      </w:pPr>
      <w:r>
        <w:rPr>
          <w:noProof/>
          <w:lang w:eastAsia="en-AU"/>
        </w:rPr>
        <w:lastRenderedPageBreak/>
        <w:drawing>
          <wp:anchor distT="0" distB="0" distL="215900" distR="114300" simplePos="0" relativeHeight="251662336" behindDoc="0" locked="0" layoutInCell="1" allowOverlap="1">
            <wp:simplePos x="0" y="0"/>
            <wp:positionH relativeFrom="column">
              <wp:posOffset>3799205</wp:posOffset>
            </wp:positionH>
            <wp:positionV relativeFrom="paragraph">
              <wp:posOffset>25400</wp:posOffset>
            </wp:positionV>
            <wp:extent cx="2843530" cy="1896745"/>
            <wp:effectExtent l="0" t="0" r="0" b="8255"/>
            <wp:wrapSquare wrapText="bothSides"/>
            <wp:docPr id="2" name="Picture 2" descr="SW0811_0102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0811_01026-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530" cy="1896745"/>
                    </a:xfrm>
                    <a:prstGeom prst="rect">
                      <a:avLst/>
                    </a:prstGeom>
                    <a:noFill/>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pPr>
      <w:r>
        <w:t>8.5 Acids can neutralise bases</w:t>
      </w:r>
    </w:p>
    <w:p w:rsidR="002B259F" w:rsidRPr="00ED3898" w:rsidRDefault="002B259F" w:rsidP="002B259F">
      <w:pPr>
        <w:pStyle w:val="xchapterhead"/>
        <w:rPr>
          <w:b w:val="0"/>
          <w:sz w:val="24"/>
          <w:szCs w:val="24"/>
        </w:rPr>
      </w:pPr>
      <w:r>
        <w:rPr>
          <w:b w:val="0"/>
          <w:sz w:val="24"/>
          <w:szCs w:val="24"/>
        </w:rPr>
        <w:t>Pages 164–165 and 226</w:t>
      </w:r>
    </w:p>
    <w:p w:rsidR="009C0830" w:rsidRDefault="009C0830" w:rsidP="009C0830">
      <w:pPr>
        <w:pStyle w:val="xahead"/>
      </w:pPr>
      <w:r>
        <w:t>Neutralisation reactions</w:t>
      </w:r>
    </w:p>
    <w:p w:rsidR="009C0830" w:rsidRDefault="009C0830" w:rsidP="009C0830">
      <w:pPr>
        <w:pStyle w:val="xlist"/>
      </w:pPr>
      <w:r>
        <w:t>1</w:t>
      </w:r>
      <w:r>
        <w:tab/>
        <w:t xml:space="preserve">What are the products of acid base reactions? </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proofErr w:type="gramStart"/>
      <w:r>
        <w:t>2</w:t>
      </w:r>
      <w:r>
        <w:tab/>
        <w:t>Why is this</w:t>
      </w:r>
      <w:proofErr w:type="gramEnd"/>
      <w:r>
        <w:t xml:space="preserve"> called a neutralisation reaction?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3</w:t>
      </w:r>
      <w:r>
        <w:tab/>
        <w:t>What does a chemical salt contain?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4</w:t>
      </w:r>
      <w:r>
        <w:tab/>
        <w:t xml:space="preserve">If citric acid produces salts called citrates, and sulfuric acid produces salts called </w:t>
      </w:r>
      <w:proofErr w:type="spellStart"/>
      <w:r>
        <w:t>sulfates</w:t>
      </w:r>
      <w:proofErr w:type="spellEnd"/>
      <w:r>
        <w:t>, what salts will the following acids produce?</w:t>
      </w:r>
    </w:p>
    <w:p w:rsidR="009C0830" w:rsidRDefault="009C0830" w:rsidP="009C0830">
      <w:pPr>
        <w:pStyle w:val="xlist2"/>
      </w:pPr>
    </w:p>
    <w:p w:rsidR="009C0830" w:rsidRDefault="009C0830" w:rsidP="009C0830">
      <w:pPr>
        <w:pStyle w:val="xlist2"/>
      </w:pPr>
      <w:proofErr w:type="gramStart"/>
      <w:r>
        <w:t>a</w:t>
      </w:r>
      <w:proofErr w:type="gramEnd"/>
      <w:r>
        <w:tab/>
        <w:t>hydrochloric acid (</w:t>
      </w:r>
      <w:proofErr w:type="spellStart"/>
      <w:r>
        <w:t>HCl</w:t>
      </w:r>
      <w:proofErr w:type="spellEnd"/>
      <w:r>
        <w:t>)</w:t>
      </w:r>
    </w:p>
    <w:p w:rsidR="009C0830" w:rsidRDefault="009C0830" w:rsidP="009C0830">
      <w:pPr>
        <w:pStyle w:val="xline"/>
      </w:pPr>
      <w:r>
        <w:tab/>
      </w:r>
    </w:p>
    <w:p w:rsidR="009C0830" w:rsidRDefault="009C0830" w:rsidP="009C0830">
      <w:pPr>
        <w:pStyle w:val="xlist2"/>
      </w:pPr>
      <w:proofErr w:type="gramStart"/>
      <w:r>
        <w:t>b</w:t>
      </w:r>
      <w:proofErr w:type="gramEnd"/>
      <w:r>
        <w:tab/>
        <w:t>nitric acid (HNO3)</w:t>
      </w:r>
    </w:p>
    <w:p w:rsidR="009C0830" w:rsidRDefault="009C0830" w:rsidP="009C0830">
      <w:pPr>
        <w:pStyle w:val="xline"/>
      </w:pPr>
      <w:r>
        <w:tab/>
      </w:r>
    </w:p>
    <w:p w:rsidR="009C0830" w:rsidRDefault="009C0830" w:rsidP="009C0830">
      <w:pPr>
        <w:pStyle w:val="xlist2"/>
      </w:pPr>
      <w:proofErr w:type="gramStart"/>
      <w:r>
        <w:t>c</w:t>
      </w:r>
      <w:proofErr w:type="gramEnd"/>
      <w:r>
        <w:tab/>
        <w:t>carbonic acid (H2CO3)</w:t>
      </w:r>
    </w:p>
    <w:p w:rsidR="009C0830" w:rsidRDefault="009C0830" w:rsidP="009C0830">
      <w:pPr>
        <w:pStyle w:val="xline"/>
      </w:pPr>
      <w:r>
        <w:tab/>
      </w:r>
    </w:p>
    <w:p w:rsidR="009C0830" w:rsidRDefault="009C0830" w:rsidP="009C0830">
      <w:pPr>
        <w:pStyle w:val="xlist2"/>
      </w:pPr>
      <w:proofErr w:type="gramStart"/>
      <w:r>
        <w:t>d</w:t>
      </w:r>
      <w:proofErr w:type="gramEnd"/>
      <w:r>
        <w:tab/>
        <w:t>phosphoric acid (H3PO4)</w:t>
      </w:r>
    </w:p>
    <w:p w:rsidR="009C0830" w:rsidRDefault="009C0830" w:rsidP="009C0830">
      <w:pPr>
        <w:pStyle w:val="xline"/>
      </w:pPr>
      <w:r>
        <w:tab/>
      </w:r>
    </w:p>
    <w:p w:rsidR="009C0830" w:rsidRDefault="009C0830" w:rsidP="009C0830">
      <w:pPr>
        <w:pStyle w:val="xlist"/>
      </w:pPr>
      <w:r>
        <w:t>5</w:t>
      </w:r>
      <w:r>
        <w:tab/>
        <w:t>What are the products of acid and metal carbonate reactions?</w:t>
      </w:r>
    </w:p>
    <w:p w:rsidR="009C0830" w:rsidRDefault="009C0830" w:rsidP="009C0830">
      <w:pPr>
        <w:pStyle w:val="xline"/>
      </w:pPr>
      <w:r>
        <w:tab/>
      </w:r>
    </w:p>
    <w:p w:rsidR="009C0830" w:rsidRDefault="009C0830" w:rsidP="002B259F">
      <w:pPr>
        <w:pStyle w:val="xline"/>
        <w:rPr>
          <w:rFonts w:cs="Arial"/>
          <w:sz w:val="22"/>
        </w:rPr>
      </w:pPr>
      <w:r>
        <w:tab/>
      </w:r>
      <w:r>
        <w:br w:type="page"/>
      </w:r>
    </w:p>
    <w:p w:rsidR="009C0830" w:rsidRDefault="009C0830" w:rsidP="009C0830">
      <w:pPr>
        <w:pStyle w:val="xlist"/>
      </w:pPr>
      <w:r>
        <w:lastRenderedPageBreak/>
        <w:t>6</w:t>
      </w:r>
      <w:r>
        <w:tab/>
        <w:t>Identify the following reactions as acid base neutralisation or acid metal carbonate neutralisation</w:t>
      </w:r>
    </w:p>
    <w:p w:rsidR="009C0830" w:rsidRDefault="009C0830" w:rsidP="009C0830">
      <w:pPr>
        <w:pStyle w:val="xlist2"/>
      </w:pPr>
    </w:p>
    <w:p w:rsidR="009C0830" w:rsidRDefault="009C0830" w:rsidP="009C0830">
      <w:pPr>
        <w:pStyle w:val="xlist2"/>
      </w:pPr>
      <w:proofErr w:type="gramStart"/>
      <w:r>
        <w:t>a</w:t>
      </w:r>
      <w:proofErr w:type="gramEnd"/>
      <w:r>
        <w:tab/>
      </w:r>
      <w:proofErr w:type="spellStart"/>
      <w:r>
        <w:t>HCl</w:t>
      </w:r>
      <w:proofErr w:type="spellEnd"/>
      <w:r>
        <w:t xml:space="preserve"> + </w:t>
      </w:r>
      <w:proofErr w:type="spellStart"/>
      <w:r>
        <w:t>NaOH</w:t>
      </w:r>
      <w:proofErr w:type="spellEnd"/>
      <w:r>
        <w:t xml:space="preserve"> </w:t>
      </w:r>
      <w:r>
        <w:sym w:font="Wingdings" w:char="F0E0"/>
      </w:r>
      <w:r>
        <w:t xml:space="preserve"> </w:t>
      </w:r>
      <w:proofErr w:type="spellStart"/>
      <w:r>
        <w:t>NaCl</w:t>
      </w:r>
      <w:proofErr w:type="spellEnd"/>
      <w:r>
        <w:t xml:space="preserve"> + H2O</w:t>
      </w:r>
    </w:p>
    <w:p w:rsidR="009C0830" w:rsidRDefault="009C0830" w:rsidP="009C0830">
      <w:pPr>
        <w:pStyle w:val="xline"/>
      </w:pPr>
      <w:r>
        <w:tab/>
      </w:r>
    </w:p>
    <w:p w:rsidR="009C0830" w:rsidRDefault="009C0830" w:rsidP="009C0830">
      <w:pPr>
        <w:pStyle w:val="xlist2"/>
      </w:pPr>
      <w:proofErr w:type="gramStart"/>
      <w:r>
        <w:t>b</w:t>
      </w:r>
      <w:proofErr w:type="gramEnd"/>
      <w:r>
        <w:tab/>
      </w:r>
      <w:proofErr w:type="spellStart"/>
      <w:r>
        <w:t>HCl</w:t>
      </w:r>
      <w:proofErr w:type="spellEnd"/>
      <w:r>
        <w:t xml:space="preserve"> + NaHCO3 </w:t>
      </w:r>
      <w:r>
        <w:sym w:font="Wingdings" w:char="F0E0"/>
      </w:r>
      <w:r>
        <w:t xml:space="preserve"> </w:t>
      </w:r>
      <w:proofErr w:type="spellStart"/>
      <w:r>
        <w:t>NaCl</w:t>
      </w:r>
      <w:proofErr w:type="spellEnd"/>
      <w:r>
        <w:t xml:space="preserve"> + CO2 + H2O</w:t>
      </w:r>
    </w:p>
    <w:p w:rsidR="009C0830" w:rsidRDefault="009C0830" w:rsidP="009C0830">
      <w:pPr>
        <w:pStyle w:val="xline"/>
      </w:pPr>
      <w:r>
        <w:tab/>
      </w:r>
    </w:p>
    <w:p w:rsidR="009C0830" w:rsidRDefault="009C0830" w:rsidP="009C0830">
      <w:pPr>
        <w:pStyle w:val="xlist2"/>
      </w:pPr>
      <w:proofErr w:type="gramStart"/>
      <w:r>
        <w:t>c</w:t>
      </w:r>
      <w:proofErr w:type="gramEnd"/>
      <w:r>
        <w:tab/>
        <w:t xml:space="preserve">HNO3 + Na2CO3 </w:t>
      </w:r>
      <w:r>
        <w:sym w:font="Wingdings" w:char="F0E0"/>
      </w:r>
      <w:r>
        <w:t xml:space="preserve"> NaNO3 + CO2 + H2O</w:t>
      </w:r>
    </w:p>
    <w:p w:rsidR="009C0830" w:rsidRDefault="009C0830" w:rsidP="009C0830">
      <w:pPr>
        <w:pStyle w:val="xline"/>
      </w:pPr>
      <w:r>
        <w:tab/>
      </w:r>
    </w:p>
    <w:p w:rsidR="009C0830" w:rsidRDefault="009C0830" w:rsidP="009C0830">
      <w:pPr>
        <w:pStyle w:val="xlist2"/>
      </w:pPr>
      <w:proofErr w:type="gramStart"/>
      <w:r>
        <w:t>d</w:t>
      </w:r>
      <w:proofErr w:type="gramEnd"/>
      <w:r>
        <w:tab/>
        <w:t xml:space="preserve">KOH + H2SO4 </w:t>
      </w:r>
      <w:r>
        <w:sym w:font="Wingdings" w:char="F0E0"/>
      </w:r>
      <w:r>
        <w:t xml:space="preserve"> K2SO4 + H2O</w:t>
      </w:r>
    </w:p>
    <w:p w:rsidR="009C0830" w:rsidRDefault="009C0830" w:rsidP="009C0830">
      <w:pPr>
        <w:pStyle w:val="xline"/>
      </w:pPr>
      <w:r>
        <w:tab/>
      </w:r>
    </w:p>
    <w:p w:rsidR="009C0830" w:rsidRDefault="009C0830" w:rsidP="009C0830">
      <w:pPr>
        <w:pStyle w:val="xlist2"/>
        <w:rPr>
          <w:lang w:val="sv-SE"/>
        </w:rPr>
      </w:pPr>
      <w:r>
        <w:rPr>
          <w:lang w:val="sv-SE"/>
        </w:rPr>
        <w:t>e</w:t>
      </w:r>
      <w:r>
        <w:rPr>
          <w:lang w:val="sv-SE"/>
        </w:rPr>
        <w:tab/>
        <w:t xml:space="preserve">H3PO4 + Ba(OH)2 </w:t>
      </w:r>
      <w:r>
        <w:sym w:font="Wingdings" w:char="F0E0"/>
      </w:r>
      <w:r>
        <w:rPr>
          <w:lang w:val="sv-SE"/>
        </w:rPr>
        <w:t xml:space="preserve"> Ba3PO4 + H2O</w:t>
      </w:r>
    </w:p>
    <w:p w:rsidR="009C0830" w:rsidRDefault="009C0830" w:rsidP="009C0830">
      <w:pPr>
        <w:pStyle w:val="xline"/>
      </w:pPr>
      <w:r>
        <w:tab/>
      </w:r>
    </w:p>
    <w:p w:rsidR="009C0830" w:rsidRDefault="009C0830" w:rsidP="009C0830">
      <w:pPr>
        <w:pStyle w:val="xlist2"/>
      </w:pPr>
      <w:proofErr w:type="gramStart"/>
      <w:r>
        <w:t>f</w:t>
      </w:r>
      <w:proofErr w:type="gramEnd"/>
      <w:r>
        <w:tab/>
        <w:t xml:space="preserve">H2SO4 + MgCO3 </w:t>
      </w:r>
      <w:r>
        <w:sym w:font="Wingdings" w:char="F0E0"/>
      </w:r>
      <w:r>
        <w:t xml:space="preserve"> MgSO4 + CO2 + H2O</w:t>
      </w:r>
    </w:p>
    <w:p w:rsidR="009C0830" w:rsidRDefault="009C0830" w:rsidP="009C0830">
      <w:pPr>
        <w:pStyle w:val="xline"/>
      </w:pPr>
      <w:r>
        <w:tab/>
      </w:r>
    </w:p>
    <w:p w:rsidR="009C0830" w:rsidRDefault="009C0830" w:rsidP="009C0830">
      <w:pPr>
        <w:pStyle w:val="xlist"/>
      </w:pPr>
      <w:r>
        <w:t>7</w:t>
      </w:r>
      <w:r>
        <w:tab/>
        <w:t>Explain how rising CO2 levels have decreased the pH of the world’s oceans.</w:t>
      </w:r>
    </w:p>
    <w:p w:rsidR="009C0830" w:rsidRDefault="009C0830" w:rsidP="009C0830">
      <w:pPr>
        <w:pStyle w:val="xline"/>
      </w:pPr>
      <w:r>
        <w:tab/>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8</w:t>
      </w:r>
      <w:r>
        <w:tab/>
        <w:t xml:space="preserve">If the pH of oceans is lowering are they becoming more acidic or basic? </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9</w:t>
      </w:r>
      <w:r>
        <w:tab/>
        <w:t xml:space="preserve">What effect does this have on plants and animals living in the world’s </w:t>
      </w:r>
      <w:proofErr w:type="gramStart"/>
      <w:r>
        <w:t>oceans.</w:t>
      </w:r>
      <w:proofErr w:type="gramEnd"/>
      <w:r>
        <w:t xml:space="preserve"> Provide an example.</w:t>
      </w:r>
    </w:p>
    <w:p w:rsidR="009C0830" w:rsidRDefault="009C0830" w:rsidP="009C0830">
      <w:pPr>
        <w:pStyle w:val="xline"/>
      </w:pPr>
      <w:r>
        <w:tab/>
      </w:r>
    </w:p>
    <w:p w:rsidR="009C0830" w:rsidRDefault="009C0830" w:rsidP="009C0830">
      <w:pPr>
        <w:pStyle w:val="xline"/>
      </w:pPr>
      <w:r>
        <w:tab/>
      </w:r>
    </w:p>
    <w:p w:rsidR="009C0830" w:rsidRDefault="009C0830" w:rsidP="009C0830">
      <w:pPr>
        <w:pStyle w:val="xline"/>
      </w:pPr>
      <w:r>
        <w:tab/>
      </w:r>
    </w:p>
    <w:p w:rsidR="009C0830" w:rsidRDefault="009C0830" w:rsidP="009C0830">
      <w:pPr>
        <w:spacing w:line="276" w:lineRule="auto"/>
        <w:rPr>
          <w:rFonts w:eastAsia="MS Gothic" w:cs="Times New Roman"/>
          <w:b/>
          <w:noProof/>
          <w:sz w:val="28"/>
          <w:szCs w:val="28"/>
          <w:lang w:val="en-US" w:eastAsia="en-AU"/>
        </w:rPr>
      </w:pPr>
      <w:r>
        <w:br w:type="page"/>
      </w:r>
    </w:p>
    <w:p w:rsidR="009C0830" w:rsidRDefault="009C0830" w:rsidP="009C0830">
      <w:pPr>
        <w:pStyle w:val="xbhead"/>
      </w:pPr>
      <w:r>
        <w:lastRenderedPageBreak/>
        <w:t>E</w:t>
      </w:r>
      <w:r w:rsidR="00B23435">
        <w:t>xtend your understanding</w:t>
      </w:r>
    </w:p>
    <w:p w:rsidR="009C0830" w:rsidRDefault="009C0830" w:rsidP="009C0830">
      <w:pPr>
        <w:pStyle w:val="xlist"/>
      </w:pPr>
      <w:r>
        <w:t>10</w:t>
      </w:r>
      <w:r>
        <w:tab/>
        <w:t>For the absorption of CO2 in the world’s oceans write worded equations and balanced chemical equations for the 2 processes.</w:t>
      </w:r>
    </w:p>
    <w:p w:rsidR="009C0830" w:rsidRDefault="009C0830" w:rsidP="009C0830">
      <w:pPr>
        <w:pStyle w:val="xlist"/>
      </w:pPr>
    </w:p>
    <w:p w:rsidR="009C0830" w:rsidRDefault="009C0830" w:rsidP="009C0830">
      <w:pPr>
        <w:pStyle w:val="xlist2"/>
      </w:pPr>
      <w:proofErr w:type="gramStart"/>
      <w:r>
        <w:t>a</w:t>
      </w:r>
      <w:proofErr w:type="gramEnd"/>
      <w:r>
        <w:tab/>
        <w:t>What is Process 1?</w:t>
      </w:r>
    </w:p>
    <w:p w:rsidR="009C0830" w:rsidRDefault="009C0830" w:rsidP="009C0830">
      <w:pPr>
        <w:pStyle w:val="xline"/>
      </w:pPr>
      <w:r>
        <w:tab/>
      </w:r>
    </w:p>
    <w:p w:rsidR="009C0830" w:rsidRDefault="009C0830" w:rsidP="009C0830">
      <w:pPr>
        <w:pStyle w:val="xlist3"/>
      </w:pPr>
      <w:r>
        <w:rPr>
          <w:rFonts w:cs="Arial"/>
        </w:rPr>
        <w:t>•</w:t>
      </w:r>
      <w:r>
        <w:tab/>
      </w:r>
      <w:proofErr w:type="gramStart"/>
      <w:r>
        <w:t>worded</w:t>
      </w:r>
      <w:proofErr w:type="gramEnd"/>
      <w:r>
        <w:t xml:space="preserve"> equation: </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2"/>
      </w:pPr>
      <w:proofErr w:type="gramStart"/>
      <w:r>
        <w:t>b</w:t>
      </w:r>
      <w:proofErr w:type="gramEnd"/>
      <w:r>
        <w:tab/>
        <w:t xml:space="preserve">What is Process 2? </w:t>
      </w:r>
    </w:p>
    <w:p w:rsidR="009C0830" w:rsidRDefault="009C0830" w:rsidP="009C0830">
      <w:pPr>
        <w:pStyle w:val="xline"/>
      </w:pPr>
      <w:r>
        <w:tab/>
      </w:r>
    </w:p>
    <w:p w:rsidR="009C0830" w:rsidRDefault="009C0830" w:rsidP="009C0830">
      <w:pPr>
        <w:pStyle w:val="xlist3"/>
      </w:pPr>
      <w:r>
        <w:rPr>
          <w:rFonts w:cs="Arial"/>
        </w:rPr>
        <w:t>•</w:t>
      </w:r>
      <w:r>
        <w:tab/>
      </w:r>
      <w:proofErr w:type="gramStart"/>
      <w:r>
        <w:t>worded</w:t>
      </w:r>
      <w:proofErr w:type="gramEnd"/>
      <w:r>
        <w:t xml:space="preserve"> equation</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
        <w:rPr>
          <w:b/>
        </w:rPr>
      </w:pPr>
      <w:r>
        <w:t>11</w:t>
      </w:r>
      <w:r>
        <w:tab/>
        <w:t>What is the name given to the process of the breakdown of the coral?</w:t>
      </w:r>
    </w:p>
    <w:p w:rsidR="009C0830" w:rsidRDefault="009C0830" w:rsidP="009C0830">
      <w:pPr>
        <w:pStyle w:val="xline"/>
      </w:pPr>
      <w:r>
        <w:tab/>
      </w:r>
    </w:p>
    <w:p w:rsidR="009C0830" w:rsidRDefault="009C0830" w:rsidP="009C0830">
      <w:pPr>
        <w:pStyle w:val="xlist"/>
        <w:rPr>
          <w:b/>
        </w:rPr>
      </w:pPr>
      <w:r>
        <w:t>12</w:t>
      </w:r>
      <w:r>
        <w:tab/>
        <w:t>Explain why it is given this name.</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rPr>
          <w:b/>
        </w:rPr>
      </w:pPr>
      <w:r>
        <w:t>13</w:t>
      </w:r>
      <w:r>
        <w:tab/>
        <w:t>What is the problem that you can see in the second process above?</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rPr>
          <w:b/>
        </w:rPr>
      </w:pPr>
      <w:r>
        <w:t>14</w:t>
      </w:r>
      <w:r>
        <w:tab/>
        <w:t>Conduct research about the accurate chemical equation for the breakdown of coral and write it below:</w:t>
      </w:r>
    </w:p>
    <w:p w:rsidR="009C0830" w:rsidRDefault="009C0830" w:rsidP="009C0830">
      <w:pPr>
        <w:pStyle w:val="xline"/>
      </w:pPr>
      <w:r>
        <w:tab/>
      </w:r>
    </w:p>
    <w:p w:rsidR="009C0830" w:rsidRDefault="009C0830">
      <w:r>
        <w:br w:type="page"/>
      </w:r>
    </w:p>
    <w:p w:rsidR="009C0830" w:rsidRDefault="009C0830" w:rsidP="009C0830">
      <w:pPr>
        <w:pStyle w:val="xworksheettype"/>
      </w:pPr>
      <w:r>
        <w:rPr>
          <w:noProof/>
          <w:lang w:eastAsia="en-AU"/>
        </w:rPr>
        <w:lastRenderedPageBreak/>
        <w:drawing>
          <wp:anchor distT="0" distB="0" distL="114300" distR="114300" simplePos="0" relativeHeight="251664384" behindDoc="0" locked="0" layoutInCell="1" allowOverlap="1">
            <wp:simplePos x="0" y="0"/>
            <wp:positionH relativeFrom="column">
              <wp:posOffset>4528185</wp:posOffset>
            </wp:positionH>
            <wp:positionV relativeFrom="paragraph">
              <wp:posOffset>-117475</wp:posOffset>
            </wp:positionV>
            <wp:extent cx="2352675" cy="1879600"/>
            <wp:effectExtent l="0" t="0" r="9525" b="6350"/>
            <wp:wrapSquare wrapText="bothSides"/>
            <wp:docPr id="7" name="Picture 7" descr="SW0813_0102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813_01026-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1879600"/>
                    </a:xfrm>
                    <a:prstGeom prst="rect">
                      <a:avLst/>
                    </a:prstGeom>
                    <a:noFill/>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ind w:left="0" w:firstLine="0"/>
      </w:pPr>
      <w:r>
        <w:t>8.6 Acids react with metals to produce hydrogen and salt</w:t>
      </w:r>
    </w:p>
    <w:p w:rsidR="002B259F" w:rsidRPr="00ED3898" w:rsidRDefault="002B259F" w:rsidP="002B259F">
      <w:pPr>
        <w:pStyle w:val="xchapterhead"/>
        <w:rPr>
          <w:b w:val="0"/>
          <w:sz w:val="24"/>
          <w:szCs w:val="24"/>
        </w:rPr>
      </w:pPr>
      <w:r>
        <w:rPr>
          <w:b w:val="0"/>
          <w:sz w:val="24"/>
          <w:szCs w:val="24"/>
        </w:rPr>
        <w:t>166–167 and 227</w:t>
      </w:r>
    </w:p>
    <w:p w:rsidR="009C0830" w:rsidRDefault="009C0830" w:rsidP="009C0830">
      <w:pPr>
        <w:pStyle w:val="xahead"/>
      </w:pPr>
      <w:r>
        <w:t>Acid and metal reactions</w:t>
      </w:r>
    </w:p>
    <w:p w:rsidR="009C0830" w:rsidRDefault="009C0830" w:rsidP="009C0830">
      <w:pPr>
        <w:pStyle w:val="xlist"/>
      </w:pPr>
      <w:r>
        <w:t>1</w:t>
      </w:r>
      <w:r>
        <w:tab/>
        <w:t xml:space="preserve">What are the products for acid + metal reactions? </w:t>
      </w:r>
    </w:p>
    <w:p w:rsidR="009C0830" w:rsidRDefault="009C0830" w:rsidP="009C0830">
      <w:pPr>
        <w:pStyle w:val="xline"/>
      </w:pPr>
      <w:r>
        <w:tab/>
      </w:r>
    </w:p>
    <w:p w:rsidR="009C0830" w:rsidRDefault="009C0830" w:rsidP="009C0830">
      <w:pPr>
        <w:pStyle w:val="xlist"/>
      </w:pPr>
      <w:r>
        <w:t>2</w:t>
      </w:r>
      <w:r>
        <w:tab/>
        <w:t>Provide an example of an acid + metal reactions as a:</w:t>
      </w:r>
    </w:p>
    <w:p w:rsidR="009C0830" w:rsidRDefault="009C0830" w:rsidP="009C0830">
      <w:pPr>
        <w:pStyle w:val="xlist2"/>
      </w:pPr>
    </w:p>
    <w:p w:rsidR="009C0830" w:rsidRDefault="009C0830" w:rsidP="009C0830">
      <w:pPr>
        <w:pStyle w:val="xlist2"/>
      </w:pPr>
      <w:proofErr w:type="gramStart"/>
      <w:r>
        <w:t>a</w:t>
      </w:r>
      <w:proofErr w:type="gramEnd"/>
      <w:r>
        <w:tab/>
        <w:t>worded equation:</w:t>
      </w:r>
    </w:p>
    <w:p w:rsidR="009C0830" w:rsidRDefault="009C0830" w:rsidP="009C0830">
      <w:pPr>
        <w:pStyle w:val="xline"/>
      </w:pPr>
      <w:r>
        <w:tab/>
      </w:r>
    </w:p>
    <w:p w:rsidR="009C0830" w:rsidRDefault="009C0830" w:rsidP="009C0830">
      <w:pPr>
        <w:pStyle w:val="xlist2"/>
      </w:pPr>
      <w:proofErr w:type="gramStart"/>
      <w:r>
        <w:t>b</w:t>
      </w:r>
      <w:proofErr w:type="gramEnd"/>
      <w:r>
        <w:tab/>
        <w:t xml:space="preserve">chemical equation: </w:t>
      </w:r>
    </w:p>
    <w:p w:rsidR="009C0830" w:rsidRDefault="009C0830" w:rsidP="009C0830">
      <w:pPr>
        <w:pStyle w:val="xline"/>
      </w:pPr>
      <w:r>
        <w:tab/>
      </w:r>
    </w:p>
    <w:p w:rsidR="009C0830" w:rsidRDefault="009C0830" w:rsidP="009C0830">
      <w:pPr>
        <w:pStyle w:val="xlist"/>
      </w:pPr>
      <w:r>
        <w:t>3</w:t>
      </w:r>
      <w:r>
        <w:tab/>
        <w:t>Explain how reactions between metals and acids can form artwork.</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4</w:t>
      </w:r>
      <w:r>
        <w:tab/>
        <w:t>How does acid rain form?</w:t>
      </w:r>
    </w:p>
    <w:p w:rsidR="009C0830" w:rsidRDefault="009C0830" w:rsidP="009C0830">
      <w:pPr>
        <w:pStyle w:val="xline"/>
      </w:pPr>
      <w:r>
        <w:tab/>
      </w:r>
    </w:p>
    <w:p w:rsidR="009C0830" w:rsidRDefault="009C0830" w:rsidP="009C0830">
      <w:pPr>
        <w:pStyle w:val="xlist"/>
      </w:pPr>
      <w:r>
        <w:t>5</w:t>
      </w:r>
      <w:r>
        <w:tab/>
        <w:t>What are the different types of acid rain?</w:t>
      </w:r>
    </w:p>
    <w:p w:rsidR="009C0830" w:rsidRDefault="009C0830" w:rsidP="009C0830">
      <w:pPr>
        <w:pStyle w:val="xline"/>
      </w:pPr>
      <w:r>
        <w:tab/>
      </w:r>
    </w:p>
    <w:p w:rsidR="009C0830" w:rsidRDefault="009C0830" w:rsidP="009C0830">
      <w:pPr>
        <w:pStyle w:val="xlist"/>
      </w:pPr>
      <w:r>
        <w:t>6</w:t>
      </w:r>
      <w:r>
        <w:tab/>
        <w:t>Which is the worst type of acid rain?</w:t>
      </w:r>
    </w:p>
    <w:p w:rsidR="009C0830" w:rsidRDefault="009C0830" w:rsidP="009C0830">
      <w:pPr>
        <w:pStyle w:val="xline"/>
      </w:pPr>
      <w:r>
        <w:tab/>
      </w:r>
    </w:p>
    <w:p w:rsidR="009C0830" w:rsidRDefault="009C0830" w:rsidP="009C0830">
      <w:pPr>
        <w:pStyle w:val="xlist"/>
      </w:pPr>
      <w:r>
        <w:t>7</w:t>
      </w:r>
      <w:r>
        <w:tab/>
        <w:t>What effect does acid rain have on marble, limestone or various metals?</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8</w:t>
      </w:r>
      <w:r>
        <w:tab/>
        <w:t>What is the relationship of acid strength and rate of corrosion?</w:t>
      </w:r>
    </w:p>
    <w:p w:rsidR="009C0830" w:rsidRDefault="009C0830" w:rsidP="009C0830">
      <w:pPr>
        <w:pStyle w:val="xline"/>
      </w:pPr>
      <w:r>
        <w:tab/>
      </w:r>
    </w:p>
    <w:p w:rsidR="009C0830" w:rsidRDefault="009C0830" w:rsidP="009C0830">
      <w:pPr>
        <w:pStyle w:val="xlist"/>
      </w:pPr>
      <w:r>
        <w:lastRenderedPageBreak/>
        <w:t>9</w:t>
      </w:r>
      <w:r>
        <w:tab/>
        <w:t>How can you protect structures against acid rain?</w:t>
      </w:r>
    </w:p>
    <w:p w:rsidR="009C0830" w:rsidRDefault="009C0830" w:rsidP="009C0830">
      <w:pPr>
        <w:pStyle w:val="xline"/>
      </w:pPr>
      <w:r>
        <w:tab/>
      </w:r>
    </w:p>
    <w:p w:rsidR="009C0830" w:rsidRDefault="009C0830" w:rsidP="009C0830">
      <w:pPr>
        <w:pStyle w:val="xlist"/>
      </w:pPr>
      <w:r>
        <w:t>10</w:t>
      </w:r>
      <w:r>
        <w:tab/>
        <w:t>The following graph displays the trend between the pH of acids and the amount of corrosion.</w:t>
      </w:r>
    </w:p>
    <w:p w:rsidR="009C0830" w:rsidRDefault="009C0830" w:rsidP="009C0830">
      <w:pPr>
        <w:pStyle w:val="xahead"/>
        <w:spacing w:line="480" w:lineRule="auto"/>
        <w:jc w:val="center"/>
        <w:rPr>
          <w:b w:val="0"/>
          <w:color w:val="auto"/>
          <w:sz w:val="20"/>
          <w:szCs w:val="20"/>
        </w:rPr>
      </w:pPr>
      <w:r>
        <w:rPr>
          <w:b w:val="0"/>
          <w:color w:val="auto"/>
          <w:sz w:val="20"/>
          <w:szCs w:val="20"/>
          <w:lang w:val="en-AU"/>
        </w:rPr>
        <w:drawing>
          <wp:inline distT="0" distB="0" distL="0" distR="0">
            <wp:extent cx="3848100" cy="1971675"/>
            <wp:effectExtent l="0" t="0" r="0" b="9525"/>
            <wp:docPr id="6" name="Picture 6" descr="SW0812_0102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812_01026-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100" cy="1971675"/>
                    </a:xfrm>
                    <a:prstGeom prst="rect">
                      <a:avLst/>
                    </a:prstGeom>
                    <a:noFill/>
                    <a:ln>
                      <a:noFill/>
                    </a:ln>
                  </pic:spPr>
                </pic:pic>
              </a:graphicData>
            </a:graphic>
          </wp:inline>
        </w:drawing>
      </w:r>
    </w:p>
    <w:p w:rsidR="009C0830" w:rsidRDefault="009C0830" w:rsidP="009C0830">
      <w:pPr>
        <w:pStyle w:val="xlist2"/>
      </w:pPr>
      <w:proofErr w:type="spellStart"/>
      <w:proofErr w:type="gramStart"/>
      <w:r>
        <w:t>a</w:t>
      </w:r>
      <w:proofErr w:type="spellEnd"/>
      <w:proofErr w:type="gramEnd"/>
      <w:r>
        <w:tab/>
        <w:t>Will a strong acid have a high or a low pH?</w:t>
      </w:r>
    </w:p>
    <w:p w:rsidR="009C0830" w:rsidRDefault="009C0830" w:rsidP="009C0830">
      <w:pPr>
        <w:pStyle w:val="xline"/>
      </w:pPr>
      <w:r>
        <w:tab/>
      </w:r>
    </w:p>
    <w:p w:rsidR="009C0830" w:rsidRDefault="009C0830" w:rsidP="009C0830">
      <w:pPr>
        <w:pStyle w:val="xlist2"/>
      </w:pPr>
      <w:proofErr w:type="gramStart"/>
      <w:r>
        <w:t>b</w:t>
      </w:r>
      <w:proofErr w:type="gramEnd"/>
      <w:r>
        <w:tab/>
        <w:t>The following acids are listed in order of strength (strongest to weakest): H</w:t>
      </w:r>
      <w:r>
        <w:rPr>
          <w:vertAlign w:val="subscript"/>
        </w:rPr>
        <w:t>2</w:t>
      </w:r>
      <w:r>
        <w:t>SO</w:t>
      </w:r>
      <w:r>
        <w:rPr>
          <w:vertAlign w:val="subscript"/>
        </w:rPr>
        <w:t>4</w:t>
      </w:r>
      <w:r>
        <w:t>, HNO</w:t>
      </w:r>
      <w:r>
        <w:rPr>
          <w:vertAlign w:val="subscript"/>
        </w:rPr>
        <w:t>3</w:t>
      </w:r>
      <w:r>
        <w:t xml:space="preserve"> and H</w:t>
      </w:r>
      <w:r>
        <w:rPr>
          <w:vertAlign w:val="subscript"/>
        </w:rPr>
        <w:t>2</w:t>
      </w:r>
      <w:r>
        <w:t>CO</w:t>
      </w:r>
      <w:r>
        <w:rPr>
          <w:vertAlign w:val="subscript"/>
        </w:rPr>
        <w:t>3</w:t>
      </w:r>
      <w:r>
        <w:t>. Which causes the most damage?</w:t>
      </w:r>
    </w:p>
    <w:p w:rsidR="009C0830" w:rsidRDefault="009C0830" w:rsidP="009C0830">
      <w:pPr>
        <w:pStyle w:val="xline"/>
      </w:pPr>
      <w:r>
        <w:tab/>
      </w:r>
    </w:p>
    <w:p w:rsidR="009C0830" w:rsidRDefault="009C0830" w:rsidP="009C0830">
      <w:pPr>
        <w:pStyle w:val="xbhead"/>
      </w:pPr>
      <w:r>
        <w:t>E</w:t>
      </w:r>
      <w:r w:rsidR="00B23435">
        <w:t>xtend your understanding</w:t>
      </w:r>
    </w:p>
    <w:p w:rsidR="009C0830" w:rsidRDefault="009C0830" w:rsidP="009C0830">
      <w:pPr>
        <w:pStyle w:val="xlist"/>
      </w:pPr>
      <w:r>
        <w:t>11</w:t>
      </w:r>
      <w:r>
        <w:tab/>
        <w:t>In which parts of the world does acid rain caused by sulfuric acid form?</w:t>
      </w:r>
    </w:p>
    <w:p w:rsidR="009C0830" w:rsidRDefault="009C0830" w:rsidP="009C0830">
      <w:pPr>
        <w:pStyle w:val="xline"/>
      </w:pPr>
      <w:r>
        <w:tab/>
      </w:r>
    </w:p>
    <w:p w:rsidR="009C0830" w:rsidRDefault="009C0830" w:rsidP="009C0830">
      <w:pPr>
        <w:pStyle w:val="xlist"/>
      </w:pPr>
      <w:r>
        <w:t>12</w:t>
      </w:r>
      <w:r>
        <w:tab/>
        <w:t>Explain how this process of the production of sulfuric acid occurs naturally.</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13</w:t>
      </w:r>
      <w:r>
        <w:tab/>
        <w:t>Explain how humans contribute to acid rain caused by sulfuric acid.</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14</w:t>
      </w:r>
      <w:r>
        <w:tab/>
        <w:t>How can humans reduce the amount of acid rain from sulfuric acid?</w:t>
      </w:r>
    </w:p>
    <w:p w:rsidR="009C0830" w:rsidRDefault="009C0830" w:rsidP="009C0830">
      <w:pPr>
        <w:pStyle w:val="xline"/>
      </w:pPr>
      <w:r>
        <w:tab/>
      </w:r>
    </w:p>
    <w:p w:rsidR="009C0830" w:rsidRDefault="009C0830" w:rsidP="009C0830">
      <w:pPr>
        <w:pStyle w:val="xline"/>
      </w:pPr>
      <w:r>
        <w:tab/>
      </w:r>
    </w:p>
    <w:p w:rsidR="009C0830" w:rsidRDefault="009C0830" w:rsidP="009C0830">
      <w:pPr>
        <w:pStyle w:val="xworksheettype"/>
      </w:pPr>
      <w:r>
        <w:rPr>
          <w:noProof/>
          <w:lang w:eastAsia="en-AU"/>
        </w:rPr>
        <w:lastRenderedPageBreak/>
        <w:drawing>
          <wp:anchor distT="0" distB="0" distL="114300" distR="114300" simplePos="0" relativeHeight="251666432" behindDoc="0" locked="0" layoutInCell="1" allowOverlap="1">
            <wp:simplePos x="0" y="0"/>
            <wp:positionH relativeFrom="column">
              <wp:posOffset>3700780</wp:posOffset>
            </wp:positionH>
            <wp:positionV relativeFrom="paragraph">
              <wp:posOffset>190500</wp:posOffset>
            </wp:positionV>
            <wp:extent cx="2952750" cy="1969770"/>
            <wp:effectExtent l="0" t="0" r="0" b="0"/>
            <wp:wrapSquare wrapText="bothSides"/>
            <wp:docPr id="8" name="Picture 8" descr="SW0814_0102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0814_01026-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1969770"/>
                    </a:xfrm>
                    <a:prstGeom prst="rect">
                      <a:avLst/>
                    </a:prstGeom>
                    <a:noFill/>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ind w:left="0" w:firstLine="0"/>
      </w:pPr>
      <w:r>
        <w:t>8.7 Oxidation reactions use oxygen to form new products</w:t>
      </w:r>
    </w:p>
    <w:p w:rsidR="002B259F" w:rsidRPr="00ED3898" w:rsidRDefault="002B259F" w:rsidP="002B259F">
      <w:pPr>
        <w:pStyle w:val="xchapterhead"/>
        <w:rPr>
          <w:b w:val="0"/>
          <w:sz w:val="24"/>
          <w:szCs w:val="24"/>
        </w:rPr>
      </w:pPr>
      <w:r>
        <w:rPr>
          <w:b w:val="0"/>
          <w:sz w:val="24"/>
          <w:szCs w:val="24"/>
        </w:rPr>
        <w:t>Pages 168–169 and 228</w:t>
      </w:r>
    </w:p>
    <w:p w:rsidR="009C0830" w:rsidRDefault="009C0830" w:rsidP="009C0830">
      <w:pPr>
        <w:pStyle w:val="xahead"/>
      </w:pPr>
      <w:r>
        <w:t>Oxidation reactions</w:t>
      </w:r>
    </w:p>
    <w:p w:rsidR="009C0830" w:rsidRDefault="009C0830" w:rsidP="009C0830">
      <w:pPr>
        <w:pStyle w:val="xlist"/>
      </w:pPr>
      <w:r>
        <w:t>1</w:t>
      </w:r>
      <w:r>
        <w:tab/>
        <w:t xml:space="preserve">What is an oxidation reaction? </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2</w:t>
      </w:r>
      <w:r>
        <w:tab/>
        <w:t>What has a chemical become when it has undergone this type of reaction?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3</w:t>
      </w:r>
      <w:r>
        <w:tab/>
        <w:t>What is formed when a metal is oxidised?</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4</w:t>
      </w:r>
      <w:r>
        <w:tab/>
        <w:t>Provide a worded equation of a metal reacting with oxygen.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5</w:t>
      </w:r>
      <w:r>
        <w:tab/>
        <w:t>Provide a chemical equation of a metal reacting with oxygen.</w:t>
      </w:r>
    </w:p>
    <w:p w:rsidR="009C0830" w:rsidRDefault="009C0830" w:rsidP="009C0830">
      <w:pPr>
        <w:pStyle w:val="xline"/>
      </w:pPr>
      <w:r>
        <w:tab/>
      </w:r>
    </w:p>
    <w:p w:rsidR="009C0830" w:rsidRDefault="009C0830" w:rsidP="009C0830">
      <w:pPr>
        <w:pStyle w:val="xlist"/>
      </w:pPr>
      <w:r>
        <w:t>6</w:t>
      </w:r>
      <w:r>
        <w:tab/>
        <w:t>What is formed when a non-metal is oxidised?</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7</w:t>
      </w:r>
      <w:r>
        <w:tab/>
        <w:t>Provide a worded equation of a non-metal reacting with oxygen.</w:t>
      </w:r>
    </w:p>
    <w:p w:rsidR="009C0830" w:rsidRDefault="009C0830" w:rsidP="009C0830">
      <w:pPr>
        <w:pStyle w:val="xline"/>
      </w:pPr>
      <w:r>
        <w:tab/>
      </w:r>
    </w:p>
    <w:p w:rsidR="009C0830" w:rsidRDefault="009C0830" w:rsidP="009C0830">
      <w:pPr>
        <w:pStyle w:val="xline"/>
      </w:pPr>
      <w:r>
        <w:tab/>
      </w:r>
    </w:p>
    <w:p w:rsidR="009C0830" w:rsidRDefault="009C0830" w:rsidP="009C0830">
      <w:pPr>
        <w:spacing w:line="276" w:lineRule="auto"/>
        <w:rPr>
          <w:rFonts w:cs="Arial"/>
          <w:sz w:val="22"/>
        </w:rPr>
      </w:pPr>
      <w:r>
        <w:br w:type="page"/>
      </w:r>
    </w:p>
    <w:p w:rsidR="009C0830" w:rsidRDefault="009C0830" w:rsidP="009C0830">
      <w:pPr>
        <w:pStyle w:val="xlist"/>
      </w:pPr>
      <w:r>
        <w:lastRenderedPageBreak/>
        <w:t>8</w:t>
      </w:r>
      <w:r>
        <w:tab/>
        <w:t>Provide a chemical equation of a non-metal reacting with oxygen.</w:t>
      </w:r>
    </w:p>
    <w:p w:rsidR="009C0830" w:rsidRDefault="009C0830" w:rsidP="009C0830">
      <w:pPr>
        <w:pStyle w:val="xline"/>
      </w:pPr>
      <w:r>
        <w:tab/>
      </w:r>
    </w:p>
    <w:p w:rsidR="009C0830" w:rsidRDefault="009C0830" w:rsidP="009C0830">
      <w:pPr>
        <w:pStyle w:val="xlist"/>
      </w:pPr>
      <w:r>
        <w:t>9</w:t>
      </w:r>
      <w:r>
        <w:tab/>
        <w:t>What is formed when you react a non-metal oxide with water?</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10</w:t>
      </w:r>
      <w:r>
        <w:tab/>
        <w:t>Which group of elements do not react with oxygen?</w:t>
      </w:r>
    </w:p>
    <w:p w:rsidR="009C0830" w:rsidRDefault="009C0830" w:rsidP="009C0830">
      <w:pPr>
        <w:pStyle w:val="xline"/>
      </w:pPr>
      <w:r>
        <w:tab/>
      </w:r>
    </w:p>
    <w:p w:rsidR="009C0830" w:rsidRDefault="009C0830" w:rsidP="009C0830">
      <w:pPr>
        <w:pStyle w:val="xlist"/>
        <w:rPr>
          <w:b/>
        </w:rPr>
      </w:pPr>
      <w:r>
        <w:t>11</w:t>
      </w:r>
      <w:r>
        <w:tab/>
        <w:t>Suggest a reason why this group of elements will not react with other elements</w:t>
      </w:r>
      <w:r>
        <w:rPr>
          <w:b/>
        </w:rPr>
        <w:t>.</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12</w:t>
      </w:r>
      <w:r>
        <w:tab/>
        <w:t>Are the following compounds metal oxides or non-metal oxides?</w:t>
      </w:r>
    </w:p>
    <w:p w:rsidR="009C0830" w:rsidRDefault="009C0830" w:rsidP="009C0830">
      <w:pPr>
        <w:pStyle w:val="xlist2line"/>
      </w:pPr>
      <w:proofErr w:type="gramStart"/>
      <w:r>
        <w:rPr>
          <w:rFonts w:cs="Arial"/>
        </w:rPr>
        <w:t>a</w:t>
      </w:r>
      <w:proofErr w:type="gramEnd"/>
      <w:r>
        <w:tab/>
        <w:t>H</w:t>
      </w:r>
      <w:r>
        <w:rPr>
          <w:vertAlign w:val="subscript"/>
        </w:rPr>
        <w:t>2</w:t>
      </w:r>
      <w:r>
        <w:t>O</w:t>
      </w:r>
    </w:p>
    <w:p w:rsidR="009C0830" w:rsidRDefault="009C0830" w:rsidP="009C0830">
      <w:pPr>
        <w:pStyle w:val="xline"/>
      </w:pPr>
      <w:r>
        <w:tab/>
      </w:r>
    </w:p>
    <w:p w:rsidR="009C0830" w:rsidRDefault="009C0830" w:rsidP="009C0830">
      <w:pPr>
        <w:pStyle w:val="xlist2line"/>
      </w:pPr>
      <w:proofErr w:type="gramStart"/>
      <w:r>
        <w:t>b</w:t>
      </w:r>
      <w:proofErr w:type="gramEnd"/>
      <w:r>
        <w:tab/>
      </w:r>
      <w:proofErr w:type="spellStart"/>
      <w:r>
        <w:t>MgO</w:t>
      </w:r>
      <w:proofErr w:type="spellEnd"/>
    </w:p>
    <w:p w:rsidR="009C0830" w:rsidRDefault="009C0830" w:rsidP="009C0830">
      <w:pPr>
        <w:pStyle w:val="xline"/>
      </w:pPr>
      <w:r>
        <w:tab/>
      </w:r>
    </w:p>
    <w:p w:rsidR="009C0830" w:rsidRDefault="009C0830" w:rsidP="009C0830">
      <w:pPr>
        <w:pStyle w:val="xlist2line"/>
      </w:pPr>
      <w:proofErr w:type="gramStart"/>
      <w:r>
        <w:t>c</w:t>
      </w:r>
      <w:proofErr w:type="gramEnd"/>
      <w:r>
        <w:tab/>
      </w:r>
      <w:proofErr w:type="spellStart"/>
      <w:r>
        <w:t>CaO</w:t>
      </w:r>
      <w:proofErr w:type="spellEnd"/>
      <w:r>
        <w:t xml:space="preserve"> </w:t>
      </w:r>
    </w:p>
    <w:p w:rsidR="009C0830" w:rsidRDefault="009C0830" w:rsidP="009C0830">
      <w:pPr>
        <w:pStyle w:val="xline"/>
      </w:pPr>
      <w:r>
        <w:tab/>
      </w:r>
    </w:p>
    <w:p w:rsidR="009C0830" w:rsidRDefault="009C0830" w:rsidP="009C0830">
      <w:pPr>
        <w:pStyle w:val="xlist2line"/>
      </w:pPr>
      <w:proofErr w:type="gramStart"/>
      <w:r>
        <w:t>d</w:t>
      </w:r>
      <w:proofErr w:type="gramEnd"/>
      <w:r>
        <w:tab/>
        <w:t>Na</w:t>
      </w:r>
      <w:r>
        <w:rPr>
          <w:vertAlign w:val="subscript"/>
        </w:rPr>
        <w:t>2</w:t>
      </w:r>
      <w:r>
        <w:t xml:space="preserve">O </w:t>
      </w:r>
    </w:p>
    <w:p w:rsidR="009C0830" w:rsidRDefault="009C0830" w:rsidP="009C0830">
      <w:pPr>
        <w:pStyle w:val="xline"/>
      </w:pPr>
      <w:r>
        <w:tab/>
      </w:r>
    </w:p>
    <w:p w:rsidR="009C0830" w:rsidRDefault="009C0830" w:rsidP="009C0830">
      <w:pPr>
        <w:pStyle w:val="xlist2line"/>
      </w:pPr>
      <w:proofErr w:type="gramStart"/>
      <w:r>
        <w:t>e</w:t>
      </w:r>
      <w:proofErr w:type="gramEnd"/>
      <w:r>
        <w:tab/>
        <w:t>CO</w:t>
      </w:r>
      <w:r>
        <w:rPr>
          <w:vertAlign w:val="subscript"/>
        </w:rPr>
        <w:t>2</w:t>
      </w:r>
    </w:p>
    <w:p w:rsidR="009C0830" w:rsidRDefault="009C0830" w:rsidP="009C0830">
      <w:pPr>
        <w:pStyle w:val="xline"/>
      </w:pPr>
      <w:r>
        <w:tab/>
      </w:r>
    </w:p>
    <w:p w:rsidR="009C0830" w:rsidRDefault="009C0830" w:rsidP="009C0830">
      <w:pPr>
        <w:pStyle w:val="xlist2line"/>
      </w:pPr>
      <w:proofErr w:type="gramStart"/>
      <w:r>
        <w:t>f</w:t>
      </w:r>
      <w:proofErr w:type="gramEnd"/>
      <w:r>
        <w:tab/>
        <w:t>NO</w:t>
      </w:r>
      <w:r>
        <w:rPr>
          <w:vertAlign w:val="subscript"/>
        </w:rPr>
        <w:t>2</w:t>
      </w:r>
    </w:p>
    <w:p w:rsidR="009C0830" w:rsidRDefault="009C0830" w:rsidP="009C0830">
      <w:pPr>
        <w:pStyle w:val="xline"/>
      </w:pPr>
      <w:r>
        <w:tab/>
      </w:r>
    </w:p>
    <w:p w:rsidR="009C0830" w:rsidRDefault="009C0830" w:rsidP="009C0830">
      <w:pPr>
        <w:pStyle w:val="xlist2line"/>
      </w:pPr>
      <w:proofErr w:type="gramStart"/>
      <w:r>
        <w:t>g</w:t>
      </w:r>
      <w:proofErr w:type="gramEnd"/>
      <w:r>
        <w:tab/>
        <w:t>Li</w:t>
      </w:r>
      <w:r>
        <w:rPr>
          <w:vertAlign w:val="subscript"/>
        </w:rPr>
        <w:t>2</w:t>
      </w:r>
      <w:r>
        <w:t>O</w:t>
      </w:r>
    </w:p>
    <w:p w:rsidR="009C0830" w:rsidRDefault="009C0830" w:rsidP="009C0830">
      <w:pPr>
        <w:pStyle w:val="xline"/>
      </w:pPr>
      <w:r>
        <w:tab/>
      </w:r>
    </w:p>
    <w:p w:rsidR="009C0830" w:rsidRDefault="009C0830" w:rsidP="009C0830">
      <w:pPr>
        <w:pStyle w:val="xbhead"/>
      </w:pPr>
      <w:r>
        <w:lastRenderedPageBreak/>
        <w:t>E</w:t>
      </w:r>
      <w:r w:rsidR="00B23435">
        <w:t>xtend your understanding</w:t>
      </w:r>
    </w:p>
    <w:p w:rsidR="009C0830" w:rsidRDefault="009C0830" w:rsidP="009C0830">
      <w:pPr>
        <w:pStyle w:val="xlist"/>
      </w:pPr>
      <w:r>
        <w:t>13</w:t>
      </w:r>
      <w:r>
        <w:tab/>
        <w:t>For the following oxidation reactions write the worded equation and the balanced chemical equation</w:t>
      </w:r>
    </w:p>
    <w:p w:rsidR="009C0830" w:rsidRDefault="009C0830" w:rsidP="009C0830">
      <w:pPr>
        <w:pStyle w:val="xlist2"/>
      </w:pPr>
    </w:p>
    <w:p w:rsidR="009C0830" w:rsidRDefault="009C0830" w:rsidP="009C0830">
      <w:pPr>
        <w:pStyle w:val="xlist2"/>
      </w:pPr>
      <w:proofErr w:type="gramStart"/>
      <w:r>
        <w:t>a</w:t>
      </w:r>
      <w:proofErr w:type="gramEnd"/>
      <w:r>
        <w:tab/>
        <w:t>carbon and oxygen react to form carbon dioxide</w:t>
      </w:r>
    </w:p>
    <w:p w:rsidR="009C0830" w:rsidRDefault="009C0830" w:rsidP="009C0830">
      <w:pPr>
        <w:pStyle w:val="xlist3"/>
        <w:rPr>
          <w:rFonts w:cs="Arial"/>
        </w:rPr>
      </w:pPr>
    </w:p>
    <w:p w:rsidR="009C0830" w:rsidRDefault="009C0830" w:rsidP="009C0830">
      <w:pPr>
        <w:pStyle w:val="xlist3"/>
        <w:rPr>
          <w:sz w:val="20"/>
          <w:szCs w:val="20"/>
        </w:rPr>
      </w:pPr>
      <w:r>
        <w:rPr>
          <w:rFonts w:cs="Arial"/>
        </w:rPr>
        <w:t>•</w:t>
      </w:r>
      <w:r>
        <w:tab/>
      </w:r>
      <w:proofErr w:type="gramStart"/>
      <w:r>
        <w:t>worded</w:t>
      </w:r>
      <w:proofErr w:type="gramEnd"/>
      <w:r>
        <w:t xml:space="preserve"> equation</w:t>
      </w:r>
      <w:r>
        <w:rPr>
          <w:sz w:val="20"/>
          <w:szCs w:val="20"/>
        </w:rPr>
        <w:t xml:space="preserve"> </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2"/>
      </w:pPr>
      <w:proofErr w:type="gramStart"/>
      <w:r>
        <w:t>b</w:t>
      </w:r>
      <w:proofErr w:type="gramEnd"/>
      <w:r>
        <w:tab/>
        <w:t>lithium and oxygen react to form lithium oxide (formula in question 12)</w:t>
      </w:r>
    </w:p>
    <w:p w:rsidR="009C0830" w:rsidRDefault="009C0830" w:rsidP="009C0830">
      <w:pPr>
        <w:pStyle w:val="xlist3"/>
        <w:rPr>
          <w:rFonts w:cs="Arial"/>
        </w:rPr>
      </w:pPr>
    </w:p>
    <w:p w:rsidR="009C0830" w:rsidRDefault="009C0830" w:rsidP="009C0830">
      <w:pPr>
        <w:pStyle w:val="xlist3"/>
        <w:rPr>
          <w:sz w:val="20"/>
          <w:szCs w:val="20"/>
        </w:rPr>
      </w:pPr>
      <w:r>
        <w:rPr>
          <w:rFonts w:cs="Arial"/>
        </w:rPr>
        <w:t>•</w:t>
      </w:r>
      <w:r>
        <w:tab/>
      </w:r>
      <w:proofErr w:type="gramStart"/>
      <w:r>
        <w:t>worded</w:t>
      </w:r>
      <w:proofErr w:type="gramEnd"/>
      <w:r>
        <w:t xml:space="preserve"> equation</w:t>
      </w:r>
      <w:r>
        <w:rPr>
          <w:sz w:val="20"/>
          <w:szCs w:val="20"/>
        </w:rPr>
        <w:t xml:space="preserve"> </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2"/>
      </w:pPr>
      <w:proofErr w:type="gramStart"/>
      <w:r>
        <w:t>c</w:t>
      </w:r>
      <w:proofErr w:type="gramEnd"/>
      <w:r>
        <w:tab/>
        <w:t xml:space="preserve">nitrogen and oxygen react to form </w:t>
      </w:r>
      <w:proofErr w:type="spellStart"/>
      <w:r>
        <w:t>nirtogen</w:t>
      </w:r>
      <w:proofErr w:type="spellEnd"/>
      <w:r>
        <w:t xml:space="preserve"> dioxide</w:t>
      </w:r>
    </w:p>
    <w:p w:rsidR="009C0830" w:rsidRDefault="009C0830" w:rsidP="009C0830">
      <w:pPr>
        <w:pStyle w:val="xlist3"/>
      </w:pPr>
    </w:p>
    <w:p w:rsidR="009C0830" w:rsidRDefault="009C0830" w:rsidP="009C0830">
      <w:pPr>
        <w:pStyle w:val="xlist3"/>
        <w:rPr>
          <w:sz w:val="20"/>
          <w:szCs w:val="20"/>
        </w:rPr>
      </w:pPr>
      <w:r>
        <w:t>•</w:t>
      </w:r>
      <w:r>
        <w:tab/>
      </w:r>
      <w:proofErr w:type="gramStart"/>
      <w:r>
        <w:t>worded</w:t>
      </w:r>
      <w:proofErr w:type="gramEnd"/>
      <w:r>
        <w:t xml:space="preserve"> equation</w:t>
      </w:r>
      <w:r>
        <w:rPr>
          <w:sz w:val="20"/>
          <w:szCs w:val="20"/>
        </w:rPr>
        <w:t xml:space="preserve"> </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2"/>
      </w:pPr>
      <w:proofErr w:type="gramStart"/>
      <w:r>
        <w:t>d</w:t>
      </w:r>
      <w:proofErr w:type="gramEnd"/>
      <w:r>
        <w:tab/>
        <w:t xml:space="preserve">iron and oxygen react to form rust (iron oxide - </w:t>
      </w:r>
      <w:proofErr w:type="spellStart"/>
      <w:r>
        <w:t>FeO</w:t>
      </w:r>
      <w:proofErr w:type="spellEnd"/>
      <w:r>
        <w:t>)</w:t>
      </w:r>
    </w:p>
    <w:p w:rsidR="009C0830" w:rsidRDefault="009C0830" w:rsidP="009C0830">
      <w:pPr>
        <w:pStyle w:val="xlist3"/>
        <w:rPr>
          <w:rFonts w:cs="Arial"/>
        </w:rPr>
      </w:pPr>
    </w:p>
    <w:p w:rsidR="009C0830" w:rsidRDefault="009C0830" w:rsidP="009C0830">
      <w:pPr>
        <w:pStyle w:val="xlist3"/>
        <w:rPr>
          <w:sz w:val="20"/>
          <w:szCs w:val="20"/>
        </w:rPr>
      </w:pPr>
      <w:r>
        <w:rPr>
          <w:rFonts w:cs="Arial"/>
        </w:rPr>
        <w:t>•</w:t>
      </w:r>
      <w:r>
        <w:tab/>
      </w:r>
      <w:proofErr w:type="gramStart"/>
      <w:r>
        <w:t>worded</w:t>
      </w:r>
      <w:proofErr w:type="gramEnd"/>
      <w:r>
        <w:t xml:space="preserve"> equation</w:t>
      </w:r>
      <w:r>
        <w:rPr>
          <w:sz w:val="20"/>
          <w:szCs w:val="20"/>
        </w:rPr>
        <w:t xml:space="preserve"> </w:t>
      </w:r>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r>
        <w:t xml:space="preserve"> equation</w:t>
      </w:r>
    </w:p>
    <w:p w:rsidR="009C0830" w:rsidRDefault="009C0830" w:rsidP="009C0830">
      <w:pPr>
        <w:pStyle w:val="xline"/>
      </w:pPr>
      <w:r>
        <w:tab/>
      </w:r>
    </w:p>
    <w:p w:rsidR="009C0830" w:rsidRDefault="009C0830" w:rsidP="009C0830">
      <w:pPr>
        <w:pStyle w:val="xlist2"/>
      </w:pPr>
    </w:p>
    <w:p w:rsidR="009C0830" w:rsidRDefault="009C0830">
      <w:r>
        <w:br w:type="page"/>
      </w:r>
    </w:p>
    <w:p w:rsidR="009C0830" w:rsidRDefault="009C0830" w:rsidP="009C0830">
      <w:pPr>
        <w:pStyle w:val="xworksheettype"/>
      </w:pPr>
      <w:r>
        <w:rPr>
          <w:noProof/>
          <w:lang w:eastAsia="en-AU"/>
        </w:rPr>
        <w:lastRenderedPageBreak/>
        <w:drawing>
          <wp:anchor distT="0" distB="0" distL="180340" distR="114300" simplePos="0" relativeHeight="251668480" behindDoc="0" locked="0" layoutInCell="1" allowOverlap="1">
            <wp:simplePos x="0" y="0"/>
            <wp:positionH relativeFrom="column">
              <wp:posOffset>4114165</wp:posOffset>
            </wp:positionH>
            <wp:positionV relativeFrom="paragraph">
              <wp:posOffset>-19685</wp:posOffset>
            </wp:positionV>
            <wp:extent cx="2499995" cy="1666875"/>
            <wp:effectExtent l="0" t="0" r="0" b="9525"/>
            <wp:wrapSquare wrapText="bothSides"/>
            <wp:docPr id="9" name="Picture 9" descr="SW0412_0143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0412_01439-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9995" cy="1666875"/>
                    </a:xfrm>
                    <a:prstGeom prst="rect">
                      <a:avLst/>
                    </a:prstGeom>
                    <a:noFill/>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ind w:left="0" w:firstLine="0"/>
      </w:pPr>
      <w:r>
        <w:t>8.8 Combustion reactions need fuel and oxygen to produce carbon dioxide and water</w:t>
      </w:r>
    </w:p>
    <w:p w:rsidR="002B259F" w:rsidRPr="00ED3898" w:rsidRDefault="002B259F" w:rsidP="002B259F">
      <w:pPr>
        <w:pStyle w:val="xchapterhead"/>
        <w:rPr>
          <w:b w:val="0"/>
          <w:sz w:val="24"/>
          <w:szCs w:val="24"/>
        </w:rPr>
      </w:pPr>
      <w:r>
        <w:rPr>
          <w:b w:val="0"/>
          <w:sz w:val="24"/>
          <w:szCs w:val="24"/>
        </w:rPr>
        <w:t>Pages 170–171 and 228</w:t>
      </w:r>
    </w:p>
    <w:p w:rsidR="009C0830" w:rsidRDefault="009C0830" w:rsidP="009C0830">
      <w:pPr>
        <w:pStyle w:val="xahead"/>
      </w:pPr>
      <w:r>
        <w:t>Combustion reactions</w:t>
      </w:r>
    </w:p>
    <w:p w:rsidR="009C0830" w:rsidRDefault="009C0830" w:rsidP="009C0830">
      <w:pPr>
        <w:pStyle w:val="xlist"/>
      </w:pPr>
      <w:r>
        <w:t>1</w:t>
      </w:r>
      <w:r>
        <w:tab/>
        <w:t>What is combustion?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2</w:t>
      </w:r>
      <w:r>
        <w:tab/>
        <w:t>Why do you think that people often refer to combustion as oxidation?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3</w:t>
      </w:r>
      <w:r>
        <w:tab/>
        <w:t xml:space="preserve">What type of chemical is reacted with oxygen in a combustion reaction? </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4</w:t>
      </w:r>
      <w:r>
        <w:tab/>
        <w:t xml:space="preserve">What do we call this type of chemical in Science? </w:t>
      </w:r>
    </w:p>
    <w:p w:rsidR="009C0830" w:rsidRDefault="009C0830" w:rsidP="009C0830">
      <w:pPr>
        <w:pStyle w:val="xline"/>
      </w:pPr>
      <w:r>
        <w:tab/>
      </w:r>
    </w:p>
    <w:p w:rsidR="009C0830" w:rsidRDefault="009C0830" w:rsidP="009C0830">
      <w:pPr>
        <w:pStyle w:val="xlist"/>
      </w:pPr>
      <w:r>
        <w:t>5</w:t>
      </w:r>
      <w:r>
        <w:tab/>
        <w:t>Provide a general equation of a combustion reaction.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6</w:t>
      </w:r>
      <w:r>
        <w:tab/>
        <w:t>What is meant by the term 'excess oxygen'?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7</w:t>
      </w:r>
      <w:r>
        <w:tab/>
        <w:t>What is meant by the term 'limited oxygen'?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lastRenderedPageBreak/>
        <w:t>8</w:t>
      </w:r>
      <w:r>
        <w:tab/>
        <w:t>Compare the products of combustion with excess oxygen and combustion with limited oxygen.</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9</w:t>
      </w:r>
      <w:r>
        <w:tab/>
        <w:t>For the combustion of methane:</w:t>
      </w:r>
    </w:p>
    <w:p w:rsidR="009C0830" w:rsidRDefault="009C0830" w:rsidP="009C0830">
      <w:pPr>
        <w:pStyle w:val="xlist2"/>
      </w:pPr>
    </w:p>
    <w:p w:rsidR="009C0830" w:rsidRDefault="009C0830" w:rsidP="009C0830">
      <w:pPr>
        <w:pStyle w:val="xlist2"/>
      </w:pPr>
      <w:proofErr w:type="gramStart"/>
      <w:r>
        <w:t>a</w:t>
      </w:r>
      <w:proofErr w:type="gramEnd"/>
      <w:r>
        <w:tab/>
        <w:t>write the worded equation.</w:t>
      </w:r>
    </w:p>
    <w:p w:rsidR="009C0830" w:rsidRDefault="009C0830" w:rsidP="009C0830">
      <w:pPr>
        <w:pStyle w:val="xline"/>
      </w:pPr>
      <w:r>
        <w:tab/>
      </w:r>
    </w:p>
    <w:p w:rsidR="009C0830" w:rsidRDefault="009C0830" w:rsidP="009C0830">
      <w:pPr>
        <w:pStyle w:val="xlist2"/>
      </w:pPr>
      <w:proofErr w:type="gramStart"/>
      <w:r>
        <w:t>b</w:t>
      </w:r>
      <w:proofErr w:type="gramEnd"/>
      <w:r>
        <w:tab/>
        <w:t>write the balanced chemical equation.</w:t>
      </w:r>
    </w:p>
    <w:p w:rsidR="009C0830" w:rsidRDefault="009C0830" w:rsidP="009C0830">
      <w:pPr>
        <w:pStyle w:val="xline"/>
      </w:pPr>
      <w:r>
        <w:tab/>
      </w:r>
    </w:p>
    <w:p w:rsidR="009C0830" w:rsidRDefault="009C0830" w:rsidP="009C0830">
      <w:pPr>
        <w:pStyle w:val="xlist2"/>
      </w:pPr>
      <w:proofErr w:type="gramStart"/>
      <w:r>
        <w:t>c</w:t>
      </w:r>
      <w:proofErr w:type="gramEnd"/>
      <w:r>
        <w:tab/>
        <w:t>explain why the water produced as a gas.</w:t>
      </w:r>
    </w:p>
    <w:p w:rsidR="009C0830" w:rsidRDefault="009C0830" w:rsidP="009C0830">
      <w:pPr>
        <w:pStyle w:val="xline"/>
      </w:pPr>
      <w:r>
        <w:tab/>
      </w:r>
    </w:p>
    <w:p w:rsidR="009C0830" w:rsidRDefault="009C0830" w:rsidP="009C0830">
      <w:pPr>
        <w:pStyle w:val="xline"/>
      </w:pPr>
      <w:r>
        <w:tab/>
      </w:r>
    </w:p>
    <w:p w:rsidR="009C0830" w:rsidRDefault="009C0830" w:rsidP="009C0830">
      <w:pPr>
        <w:pStyle w:val="xline"/>
      </w:pPr>
      <w:r>
        <w:tab/>
      </w:r>
    </w:p>
    <w:p w:rsidR="009C0830" w:rsidRDefault="009C0830" w:rsidP="009C0830">
      <w:pPr>
        <w:pStyle w:val="xbhead"/>
      </w:pPr>
      <w:r>
        <w:t>E</w:t>
      </w:r>
      <w:r w:rsidR="00B23435">
        <w:t>xtend your understanding</w:t>
      </w:r>
    </w:p>
    <w:p w:rsidR="009C0830" w:rsidRDefault="009C0830" w:rsidP="009C0830">
      <w:pPr>
        <w:pStyle w:val="xlist"/>
      </w:pPr>
      <w:r>
        <w:t>10</w:t>
      </w:r>
      <w:r>
        <w:tab/>
        <w:t>Write worded combustion equations and balanced chemical equations for the following hydrocarbons.</w:t>
      </w:r>
    </w:p>
    <w:p w:rsidR="009C0830" w:rsidRDefault="009C0830" w:rsidP="009C0830">
      <w:pPr>
        <w:pStyle w:val="xlist2line"/>
      </w:pPr>
      <w:proofErr w:type="spellStart"/>
      <w:proofErr w:type="gramStart"/>
      <w:r>
        <w:t>a</w:t>
      </w:r>
      <w:proofErr w:type="spellEnd"/>
      <w:proofErr w:type="gramEnd"/>
      <w:r>
        <w:tab/>
        <w:t>ethane (C</w:t>
      </w:r>
      <w:r>
        <w:rPr>
          <w:vertAlign w:val="subscript"/>
        </w:rPr>
        <w:t>2</w:t>
      </w:r>
      <w:r>
        <w:t>H</w:t>
      </w:r>
      <w:r>
        <w:rPr>
          <w:vertAlign w:val="subscript"/>
        </w:rPr>
        <w:t>6</w:t>
      </w:r>
      <w:r>
        <w:t>) in limited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list2line"/>
      </w:pPr>
      <w:proofErr w:type="gramStart"/>
      <w:r>
        <w:t>b</w:t>
      </w:r>
      <w:proofErr w:type="gramEnd"/>
      <w:r>
        <w:tab/>
        <w:t>propane (C</w:t>
      </w:r>
      <w:r>
        <w:rPr>
          <w:vertAlign w:val="subscript"/>
        </w:rPr>
        <w:t>3</w:t>
      </w:r>
      <w:r>
        <w:t>H</w:t>
      </w:r>
      <w:r>
        <w:rPr>
          <w:vertAlign w:val="subscript"/>
        </w:rPr>
        <w:t>8</w:t>
      </w:r>
      <w:r>
        <w:t>) in excess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2B259F">
      <w:pPr>
        <w:pStyle w:val="xline"/>
        <w:rPr>
          <w:sz w:val="22"/>
        </w:rPr>
      </w:pPr>
      <w:r>
        <w:tab/>
      </w:r>
      <w:r>
        <w:br w:type="page"/>
      </w:r>
    </w:p>
    <w:p w:rsidR="009C0830" w:rsidRDefault="009C0830" w:rsidP="009C0830">
      <w:pPr>
        <w:pStyle w:val="xlist2line"/>
      </w:pPr>
      <w:proofErr w:type="gramStart"/>
      <w:r>
        <w:lastRenderedPageBreak/>
        <w:t>c</w:t>
      </w:r>
      <w:proofErr w:type="gramEnd"/>
      <w:r>
        <w:tab/>
        <w:t>butane (C</w:t>
      </w:r>
      <w:r>
        <w:rPr>
          <w:vertAlign w:val="subscript"/>
        </w:rPr>
        <w:t>4</w:t>
      </w:r>
      <w:r>
        <w:t>H</w:t>
      </w:r>
      <w:r>
        <w:rPr>
          <w:vertAlign w:val="subscript"/>
        </w:rPr>
        <w:t>10</w:t>
      </w:r>
      <w:r>
        <w:t>) in limited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list2line"/>
      </w:pPr>
      <w:proofErr w:type="gramStart"/>
      <w:r>
        <w:t>d</w:t>
      </w:r>
      <w:proofErr w:type="gramEnd"/>
      <w:r>
        <w:tab/>
        <w:t>hexane (C</w:t>
      </w:r>
      <w:r>
        <w:rPr>
          <w:vertAlign w:val="subscript"/>
        </w:rPr>
        <w:t>6</w:t>
      </w:r>
      <w:r>
        <w:t>H</w:t>
      </w:r>
      <w:r>
        <w:rPr>
          <w:vertAlign w:val="subscript"/>
        </w:rPr>
        <w:t>14</w:t>
      </w:r>
      <w:r>
        <w:t>) in excess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list2line"/>
      </w:pPr>
      <w:proofErr w:type="gramStart"/>
      <w:r>
        <w:t>e</w:t>
      </w:r>
      <w:proofErr w:type="gramEnd"/>
      <w:r>
        <w:tab/>
        <w:t>heptane (C</w:t>
      </w:r>
      <w:r>
        <w:rPr>
          <w:vertAlign w:val="subscript"/>
        </w:rPr>
        <w:t>7</w:t>
      </w:r>
      <w:r>
        <w:t>H</w:t>
      </w:r>
      <w:r>
        <w:rPr>
          <w:vertAlign w:val="subscript"/>
        </w:rPr>
        <w:t>16</w:t>
      </w:r>
      <w:r>
        <w:t>) in excess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list2line"/>
      </w:pPr>
      <w:proofErr w:type="gramStart"/>
      <w:r>
        <w:t>f</w:t>
      </w:r>
      <w:proofErr w:type="gramEnd"/>
      <w:r>
        <w:tab/>
        <w:t>octane (C</w:t>
      </w:r>
      <w:r>
        <w:rPr>
          <w:vertAlign w:val="subscript"/>
        </w:rPr>
        <w:t>8</w:t>
      </w:r>
      <w:r>
        <w:t>H</w:t>
      </w:r>
      <w:r>
        <w:rPr>
          <w:vertAlign w:val="subscript"/>
        </w:rPr>
        <w:t>18</w:t>
      </w:r>
      <w:r>
        <w:t>) in excess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list2line"/>
      </w:pPr>
      <w:proofErr w:type="gramStart"/>
      <w:r>
        <w:t>g</w:t>
      </w:r>
      <w:proofErr w:type="gramEnd"/>
      <w:r>
        <w:tab/>
      </w:r>
      <w:proofErr w:type="spellStart"/>
      <w:r>
        <w:t>nonane</w:t>
      </w:r>
      <w:proofErr w:type="spellEnd"/>
      <w:r>
        <w:t xml:space="preserve"> (C</w:t>
      </w:r>
      <w:r>
        <w:rPr>
          <w:vertAlign w:val="subscript"/>
        </w:rPr>
        <w:t>9</w:t>
      </w:r>
      <w:r>
        <w:t>H</w:t>
      </w:r>
      <w:r>
        <w:rPr>
          <w:vertAlign w:val="subscript"/>
        </w:rPr>
        <w:t>20</w:t>
      </w:r>
      <w:r>
        <w:t>) in limited oxygen</w:t>
      </w:r>
    </w:p>
    <w:p w:rsidR="009C0830" w:rsidRDefault="009C0830" w:rsidP="009C0830">
      <w:pPr>
        <w:pStyle w:val="xlist3"/>
      </w:pPr>
      <w:r>
        <w:rPr>
          <w:rFonts w:cs="Arial"/>
        </w:rPr>
        <w:t>•</w:t>
      </w:r>
      <w:r>
        <w:tab/>
      </w:r>
      <w:proofErr w:type="gramStart"/>
      <w:r>
        <w:t>worded</w:t>
      </w:r>
      <w:proofErr w:type="gramEnd"/>
    </w:p>
    <w:p w:rsidR="009C0830" w:rsidRDefault="009C0830" w:rsidP="009C0830">
      <w:pPr>
        <w:pStyle w:val="xline"/>
      </w:pPr>
      <w:r>
        <w:tab/>
      </w:r>
    </w:p>
    <w:p w:rsidR="009C0830" w:rsidRDefault="009C0830" w:rsidP="009C0830">
      <w:pPr>
        <w:pStyle w:val="xlist3"/>
      </w:pPr>
      <w:r>
        <w:rPr>
          <w:rFonts w:cs="Arial"/>
        </w:rPr>
        <w:t>•</w:t>
      </w:r>
      <w:r>
        <w:tab/>
      </w:r>
      <w:proofErr w:type="gramStart"/>
      <w:r>
        <w:t>chemical</w:t>
      </w:r>
      <w:proofErr w:type="gramEnd"/>
    </w:p>
    <w:p w:rsidR="009C0830" w:rsidRDefault="009C0830" w:rsidP="009C0830">
      <w:pPr>
        <w:pStyle w:val="xline"/>
      </w:pPr>
      <w:r>
        <w:tab/>
      </w:r>
    </w:p>
    <w:p w:rsidR="009C0830" w:rsidRDefault="009C0830" w:rsidP="009C0830">
      <w:pPr>
        <w:pStyle w:val="xworksheettype"/>
      </w:pPr>
      <w:r>
        <w:rPr>
          <w:noProof/>
          <w:lang w:eastAsia="en-AU"/>
        </w:rPr>
        <w:lastRenderedPageBreak/>
        <w:drawing>
          <wp:anchor distT="0" distB="0" distL="215900" distR="114300" simplePos="0" relativeHeight="251670528" behindDoc="0" locked="0" layoutInCell="1" allowOverlap="1">
            <wp:simplePos x="0" y="0"/>
            <wp:positionH relativeFrom="column">
              <wp:posOffset>4514850</wp:posOffset>
            </wp:positionH>
            <wp:positionV relativeFrom="paragraph">
              <wp:posOffset>30480</wp:posOffset>
            </wp:positionV>
            <wp:extent cx="2366645" cy="1578610"/>
            <wp:effectExtent l="0" t="0" r="0" b="2540"/>
            <wp:wrapSquare wrapText="bothSides"/>
            <wp:docPr id="10" name="Picture 10" descr="SW0816_0102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0816_01026-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6645" cy="1578610"/>
                    </a:xfrm>
                    <a:prstGeom prst="rect">
                      <a:avLst/>
                    </a:prstGeom>
                    <a:noFill/>
                  </pic:spPr>
                </pic:pic>
              </a:graphicData>
            </a:graphic>
            <wp14:sizeRelH relativeFrom="page">
              <wp14:pctWidth>0</wp14:pctWidth>
            </wp14:sizeRelH>
            <wp14:sizeRelV relativeFrom="page">
              <wp14:pctHeight>0</wp14:pctHeight>
            </wp14:sizeRelV>
          </wp:anchor>
        </w:drawing>
      </w:r>
      <w:r>
        <w:t>Student worksheet</w:t>
      </w:r>
    </w:p>
    <w:p w:rsidR="009C0830" w:rsidRDefault="009C0830" w:rsidP="009C0830">
      <w:pPr>
        <w:pStyle w:val="xchapterhead"/>
        <w:ind w:left="0" w:firstLine="0"/>
      </w:pPr>
      <w:r>
        <w:t>8.9 Fuels are essential to Australian society</w:t>
      </w:r>
    </w:p>
    <w:p w:rsidR="002B259F" w:rsidRPr="00ED3898" w:rsidRDefault="002B259F" w:rsidP="002B259F">
      <w:pPr>
        <w:pStyle w:val="xchapterhead"/>
        <w:rPr>
          <w:b w:val="0"/>
          <w:sz w:val="24"/>
          <w:szCs w:val="24"/>
        </w:rPr>
      </w:pPr>
      <w:r>
        <w:rPr>
          <w:b w:val="0"/>
          <w:sz w:val="24"/>
          <w:szCs w:val="24"/>
        </w:rPr>
        <w:t>Pages 172–173</w:t>
      </w:r>
    </w:p>
    <w:p w:rsidR="009C0830" w:rsidRDefault="009C0830" w:rsidP="009C0830">
      <w:pPr>
        <w:pStyle w:val="xahead"/>
      </w:pPr>
      <w:r>
        <w:t>Uses of fuels</w:t>
      </w:r>
    </w:p>
    <w:p w:rsidR="009C0830" w:rsidRDefault="009C0830" w:rsidP="009C0830">
      <w:pPr>
        <w:pStyle w:val="xlist"/>
      </w:pPr>
      <w:r>
        <w:t>1</w:t>
      </w:r>
      <w:r>
        <w:tab/>
        <w:t xml:space="preserve">What is the purpose of a fuel? </w:t>
      </w:r>
    </w:p>
    <w:p w:rsidR="009C0830" w:rsidRDefault="009C0830" w:rsidP="009C0830">
      <w:pPr>
        <w:pStyle w:val="xline"/>
      </w:pPr>
      <w:r>
        <w:tab/>
      </w:r>
    </w:p>
    <w:p w:rsidR="009C0830" w:rsidRDefault="009C0830" w:rsidP="009C0830">
      <w:pPr>
        <w:pStyle w:val="xlist"/>
      </w:pPr>
      <w:r>
        <w:t>2</w:t>
      </w:r>
      <w:r>
        <w:tab/>
        <w:t>What considerations are there in choosing a fuel for a use?</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3</w:t>
      </w:r>
      <w:r>
        <w:tab/>
        <w:t>How can the combustion of fuels to produce energy be contained?</w:t>
      </w:r>
    </w:p>
    <w:p w:rsidR="009C0830" w:rsidRDefault="009C0830" w:rsidP="009C0830">
      <w:pPr>
        <w:pStyle w:val="xline"/>
      </w:pPr>
      <w:r>
        <w:tab/>
      </w:r>
    </w:p>
    <w:p w:rsidR="009C0830" w:rsidRDefault="009C0830" w:rsidP="009C0830">
      <w:pPr>
        <w:pStyle w:val="xlist"/>
      </w:pPr>
      <w:r>
        <w:t>4</w:t>
      </w:r>
      <w:r>
        <w:tab/>
        <w:t>What fuels are used to produce energy?</w:t>
      </w:r>
    </w:p>
    <w:p w:rsidR="009C0830" w:rsidRDefault="009C0830" w:rsidP="009C0830">
      <w:pPr>
        <w:pStyle w:val="xline"/>
      </w:pPr>
      <w:r>
        <w:tab/>
      </w:r>
    </w:p>
    <w:p w:rsidR="009C0830" w:rsidRDefault="009C0830" w:rsidP="009C0830">
      <w:pPr>
        <w:pStyle w:val="xlist"/>
      </w:pPr>
      <w:r>
        <w:t>5</w:t>
      </w:r>
      <w:r>
        <w:tab/>
        <w:t>How is alcohol used in fuels and how much is allowed?</w:t>
      </w:r>
    </w:p>
    <w:p w:rsidR="009C0830" w:rsidRDefault="009C0830" w:rsidP="009C0830">
      <w:pPr>
        <w:pStyle w:val="xline"/>
      </w:pPr>
      <w:r>
        <w:tab/>
      </w:r>
    </w:p>
    <w:p w:rsidR="009C0830" w:rsidRDefault="009C0830" w:rsidP="009C0830">
      <w:pPr>
        <w:pStyle w:val="xlist"/>
      </w:pPr>
      <w:r>
        <w:t>6</w:t>
      </w:r>
      <w:r>
        <w:tab/>
        <w:t>What are the names of the alcohols that are used?</w:t>
      </w:r>
    </w:p>
    <w:p w:rsidR="009C0830" w:rsidRDefault="009C0830" w:rsidP="009C0830">
      <w:pPr>
        <w:pStyle w:val="xline"/>
      </w:pPr>
      <w:r>
        <w:tab/>
      </w:r>
    </w:p>
    <w:p w:rsidR="009C0830" w:rsidRDefault="009C0830" w:rsidP="009C0830">
      <w:pPr>
        <w:pStyle w:val="xlist"/>
      </w:pPr>
      <w:r>
        <w:t>7</w:t>
      </w:r>
      <w:r>
        <w:tab/>
        <w:t>In what circumstances are these two alcohols used?</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8</w:t>
      </w:r>
      <w:r>
        <w:tab/>
        <w:t>Why are alcohols able to be used? Provide a chemical equation to support your answer.</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9</w:t>
      </w:r>
      <w:r>
        <w:tab/>
        <w:t xml:space="preserve">How are alcohols produced and why is this classified as renewable? </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lastRenderedPageBreak/>
        <w:t>10</w:t>
      </w:r>
      <w:r>
        <w:tab/>
        <w:t>Why is there concern regarding the production of biofuels? What is required?</w:t>
      </w:r>
    </w:p>
    <w:p w:rsidR="009C0830" w:rsidRDefault="009C0830" w:rsidP="009C0830">
      <w:pPr>
        <w:pStyle w:val="xline"/>
      </w:pPr>
      <w:r>
        <w:tab/>
      </w:r>
    </w:p>
    <w:p w:rsidR="009C0830" w:rsidRDefault="009C0830" w:rsidP="009C0830">
      <w:pPr>
        <w:pStyle w:val="xlist"/>
      </w:pPr>
      <w:r>
        <w:t>11</w:t>
      </w:r>
      <w:r>
        <w:tab/>
        <w:t>According to Oxfam, what are the 2 main disadvantages of biofuels? Summarise these issues.</w:t>
      </w:r>
    </w:p>
    <w:p w:rsidR="009C0830" w:rsidRDefault="009C0830" w:rsidP="009C0830">
      <w:pPr>
        <w:pStyle w:val="xline"/>
      </w:pPr>
      <w:r>
        <w:tab/>
      </w:r>
    </w:p>
    <w:p w:rsidR="009C0830" w:rsidRDefault="009C0830" w:rsidP="009C0830">
      <w:pPr>
        <w:pStyle w:val="xline"/>
      </w:pPr>
      <w:r>
        <w:tab/>
      </w:r>
    </w:p>
    <w:p w:rsidR="009C0830" w:rsidRDefault="009C0830" w:rsidP="009C0830">
      <w:pPr>
        <w:pStyle w:val="xlist"/>
      </w:pPr>
      <w:r>
        <w:t>12</w:t>
      </w:r>
      <w:r>
        <w:tab/>
        <w:t>Why are alcohols preferred over hydrocarbons in the production of fuels?</w:t>
      </w:r>
    </w:p>
    <w:p w:rsidR="009C0830" w:rsidRDefault="009C0830" w:rsidP="009C0830">
      <w:pPr>
        <w:pStyle w:val="xline"/>
      </w:pPr>
      <w:r>
        <w:tab/>
      </w:r>
    </w:p>
    <w:p w:rsidR="009C0830" w:rsidRDefault="009C0830" w:rsidP="009C0830">
      <w:pPr>
        <w:pStyle w:val="xbhead"/>
      </w:pPr>
      <w:r>
        <w:t>E</w:t>
      </w:r>
      <w:r w:rsidR="00B23435">
        <w:t>xtend your understanding</w:t>
      </w:r>
    </w:p>
    <w:p w:rsidR="009C0830" w:rsidRDefault="009C0830" w:rsidP="009C0830">
      <w:pPr>
        <w:pStyle w:val="xlist"/>
      </w:pPr>
      <w:r>
        <w:t>13</w:t>
      </w:r>
      <w:r>
        <w:tab/>
        <w:t>Complete the following table by drawing the hydrocarbons and alcohols with the correct number of carbons.</w:t>
      </w:r>
    </w:p>
    <w:tbl>
      <w:tblPr>
        <w:tblStyle w:val="TableGrid"/>
        <w:tblW w:w="0" w:type="auto"/>
        <w:tblInd w:w="250" w:type="dxa"/>
        <w:tblLook w:val="04A0" w:firstRow="1" w:lastRow="0" w:firstColumn="1" w:lastColumn="0" w:noHBand="0" w:noVBand="1"/>
      </w:tblPr>
      <w:tblGrid>
        <w:gridCol w:w="1329"/>
        <w:gridCol w:w="1011"/>
        <w:gridCol w:w="4004"/>
        <w:gridCol w:w="4004"/>
      </w:tblGrid>
      <w:tr w:rsidR="009C0830" w:rsidTr="009C0830">
        <w:trPr>
          <w:trHeight w:val="940"/>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pPr>
            <w:r>
              <w:t>Number of Carbons</w:t>
            </w:r>
          </w:p>
        </w:tc>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pPr>
            <w:r>
              <w:t>Prefix</w:t>
            </w:r>
          </w:p>
        </w:tc>
        <w:tc>
          <w:tcPr>
            <w:tcW w:w="40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pPr>
            <w:r>
              <w:t>Hydrocarbon</w:t>
            </w:r>
          </w:p>
        </w:tc>
        <w:tc>
          <w:tcPr>
            <w:tcW w:w="40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0830" w:rsidRDefault="009C0830">
            <w:pPr>
              <w:pStyle w:val="xtablehead"/>
              <w:jc w:val="center"/>
            </w:pPr>
            <w:r>
              <w:t>Alcohol</w:t>
            </w: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1</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meth</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2</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eth</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3</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prop</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4</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but</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5</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pent</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6</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hex</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7</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proofErr w:type="spellStart"/>
            <w:r>
              <w:t>hept</w:t>
            </w:r>
            <w:proofErr w:type="spellEnd"/>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8</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proofErr w:type="spellStart"/>
            <w:r>
              <w:t>oct</w:t>
            </w:r>
            <w:proofErr w:type="spellEnd"/>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9</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non</w:t>
            </w: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r w:rsidR="009C0830" w:rsidTr="009C0830">
        <w:trPr>
          <w:trHeight w:val="724"/>
        </w:trPr>
        <w:tc>
          <w:tcPr>
            <w:tcW w:w="1329"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r>
              <w:t>10</w:t>
            </w:r>
          </w:p>
        </w:tc>
        <w:tc>
          <w:tcPr>
            <w:tcW w:w="1011" w:type="dxa"/>
            <w:tcBorders>
              <w:top w:val="single" w:sz="4" w:space="0" w:color="auto"/>
              <w:left w:val="single" w:sz="4" w:space="0" w:color="auto"/>
              <w:bottom w:val="single" w:sz="4" w:space="0" w:color="auto"/>
              <w:right w:val="single" w:sz="4" w:space="0" w:color="auto"/>
            </w:tcBorders>
            <w:vAlign w:val="center"/>
            <w:hideMark/>
          </w:tcPr>
          <w:p w:rsidR="009C0830" w:rsidRDefault="009C0830">
            <w:pPr>
              <w:pStyle w:val="xtabletext"/>
              <w:jc w:val="center"/>
            </w:pPr>
            <w:proofErr w:type="spellStart"/>
            <w:r>
              <w:t>dec</w:t>
            </w:r>
            <w:proofErr w:type="spellEnd"/>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c>
          <w:tcPr>
            <w:tcW w:w="4004" w:type="dxa"/>
            <w:tcBorders>
              <w:top w:val="single" w:sz="4" w:space="0" w:color="auto"/>
              <w:left w:val="single" w:sz="4" w:space="0" w:color="auto"/>
              <w:bottom w:val="single" w:sz="4" w:space="0" w:color="auto"/>
              <w:right w:val="single" w:sz="4" w:space="0" w:color="auto"/>
            </w:tcBorders>
            <w:vAlign w:val="center"/>
          </w:tcPr>
          <w:p w:rsidR="009C0830" w:rsidRDefault="009C0830">
            <w:pPr>
              <w:pStyle w:val="xtabletext"/>
              <w:jc w:val="center"/>
            </w:pPr>
          </w:p>
        </w:tc>
      </w:tr>
    </w:tbl>
    <w:p w:rsidR="00E93249" w:rsidRPr="00E93249" w:rsidRDefault="00E93249" w:rsidP="009C0830">
      <w:pPr>
        <w:pStyle w:val="xline"/>
      </w:pPr>
    </w:p>
    <w:sectPr w:rsidR="00E93249" w:rsidRPr="00E93249" w:rsidSect="00E62EF9">
      <w:headerReference w:type="even" r:id="rId20"/>
      <w:headerReference w:type="default" r:id="rId21"/>
      <w:footerReference w:type="even" r:id="rId22"/>
      <w:footerReference w:type="default" r:id="rId23"/>
      <w:headerReference w:type="first" r:id="rId24"/>
      <w:footerReference w:type="first" r:id="rId25"/>
      <w:pgSz w:w="11907" w:h="16839" w:code="9"/>
      <w:pgMar w:top="1985" w:right="720" w:bottom="720" w:left="720" w:header="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128" w:rsidRDefault="00F91128" w:rsidP="006F4BF3">
      <w:pPr>
        <w:spacing w:line="240" w:lineRule="auto"/>
      </w:pPr>
      <w:r>
        <w:separator/>
      </w:r>
    </w:p>
  </w:endnote>
  <w:endnote w:type="continuationSeparator" w:id="0">
    <w:p w:rsidR="00F91128" w:rsidRDefault="00F91128" w:rsidP="006F4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otypeMineru-Bold">
    <w:altName w:val="Cambria"/>
    <w:panose1 w:val="00000000000000000000"/>
    <w:charset w:val="4D"/>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rsidP="00E62EF9">
    <w:pPr>
      <w:pStyle w:val="Footer"/>
      <w:tabs>
        <w:tab w:val="left" w:pos="4962"/>
      </w:tabs>
    </w:pPr>
    <w:r w:rsidRPr="00C96A66">
      <w:t xml:space="preserve">© Oxford University </w:t>
    </w:r>
    <w:r>
      <w:t>Press 2017</w:t>
    </w:r>
    <w:r>
      <w:ptab w:relativeTo="margin" w:alignment="right" w:leader="none"/>
    </w:r>
  </w:p>
  <w:p w:rsidR="00F91128" w:rsidRDefault="00F91128" w:rsidP="00E76CC3">
    <w:pPr>
      <w:pStyle w:val="Footer"/>
    </w:pPr>
    <w:r>
      <w:rPr>
        <w:i/>
      </w:rPr>
      <w:t xml:space="preserve">Oxford Science 9 Western Australian Curriculum </w:t>
    </w:r>
    <w:r w:rsidRPr="00613B8E">
      <w:t xml:space="preserve">Teacher </w:t>
    </w:r>
    <w:r w:rsidRPr="00AC57FF">
      <w:rPr>
        <w:u w:val="single"/>
      </w:rPr>
      <w:t>o</w:t>
    </w:r>
    <w:r>
      <w:t xml:space="preserve">book </w:t>
    </w:r>
    <w:r w:rsidRPr="00AC57FF">
      <w:rPr>
        <w:u w:val="single"/>
      </w:rPr>
      <w:t>a</w:t>
    </w:r>
    <w:r w:rsidRPr="00613B8E">
      <w:t>ssess</w:t>
    </w:r>
    <w:r>
      <w:rPr>
        <w:i/>
      </w:rPr>
      <w:t xml:space="preserve"> </w:t>
    </w:r>
    <w:r>
      <w:t>ISBN 9780190307233</w:t>
    </w:r>
  </w:p>
  <w:p w:rsidR="00F91128" w:rsidRPr="002A43C3" w:rsidRDefault="00F91128" w:rsidP="00E76CC3">
    <w:pPr>
      <w:tabs>
        <w:tab w:val="left" w:pos="4962"/>
      </w:tabs>
      <w:spacing w:after="0" w:line="240" w:lineRule="auto"/>
    </w:pPr>
    <w:r>
      <w:t>Permission has been granted for this page to be 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128" w:rsidRDefault="00F91128" w:rsidP="006F4BF3">
      <w:pPr>
        <w:spacing w:line="240" w:lineRule="auto"/>
      </w:pPr>
      <w:r>
        <w:separator/>
      </w:r>
    </w:p>
  </w:footnote>
  <w:footnote w:type="continuationSeparator" w:id="0">
    <w:p w:rsidR="00F91128" w:rsidRDefault="00F91128" w:rsidP="006F4BF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rsidP="00115796">
    <w:pPr>
      <w:pStyle w:val="Header"/>
      <w:ind w:hanging="1049"/>
    </w:pPr>
    <w:r>
      <w:rPr>
        <w:noProof/>
        <w:lang w:eastAsia="en-AU"/>
      </w:rPr>
      <w:drawing>
        <wp:anchor distT="0" distB="0" distL="114300" distR="114300" simplePos="0" relativeHeight="251659264" behindDoc="0" locked="0" layoutInCell="1" allowOverlap="1" wp14:anchorId="2D1F9C25" wp14:editId="30B6116E">
          <wp:simplePos x="0" y="0"/>
          <wp:positionH relativeFrom="column">
            <wp:posOffset>-457200</wp:posOffset>
          </wp:positionH>
          <wp:positionV relativeFrom="paragraph">
            <wp:posOffset>-7838</wp:posOffset>
          </wp:positionV>
          <wp:extent cx="7621200" cy="10874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9_00968_Banner_portrait_namespace.jpg"/>
                  <pic:cNvPicPr/>
                </pic:nvPicPr>
                <pic:blipFill>
                  <a:blip r:embed="rId1" r:link="rId2">
                    <a:extLst>
                      <a:ext uri="{28A0092B-C50C-407E-A947-70E740481C1C}">
                        <a14:useLocalDpi xmlns:a14="http://schemas.microsoft.com/office/drawing/2010/main" val="0"/>
                      </a:ext>
                    </a:extLst>
                  </a:blip>
                  <a:stretch>
                    <a:fillRect/>
                  </a:stretch>
                </pic:blipFill>
                <pic:spPr>
                  <a:xfrm>
                    <a:off x="0" y="0"/>
                    <a:ext cx="7621200" cy="108742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128" w:rsidRDefault="00F911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57E43"/>
    <w:multiLevelType w:val="hybridMultilevel"/>
    <w:tmpl w:val="56B00142"/>
    <w:lvl w:ilvl="0" w:tplc="0C090019">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7984FF3"/>
    <w:multiLevelType w:val="hybridMultilevel"/>
    <w:tmpl w:val="A664C4F8"/>
    <w:lvl w:ilvl="0" w:tplc="EF10E4CE">
      <w:start w:val="1"/>
      <w:numFmt w:val="decimal"/>
      <w:lvlText w:val="%1."/>
      <w:lvlJc w:val="left"/>
      <w:pPr>
        <w:ind w:left="720" w:hanging="360"/>
      </w:pPr>
      <w:rPr>
        <w:rFonts w:hint="default"/>
        <w:sz w:val="20"/>
        <w:szCs w:val="2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B025C95"/>
    <w:multiLevelType w:val="hybridMultilevel"/>
    <w:tmpl w:val="A664C4F8"/>
    <w:lvl w:ilvl="0" w:tplc="EF10E4CE">
      <w:start w:val="1"/>
      <w:numFmt w:val="decimal"/>
      <w:lvlText w:val="%1."/>
      <w:lvlJc w:val="left"/>
      <w:pPr>
        <w:ind w:left="720" w:hanging="360"/>
      </w:pPr>
      <w:rPr>
        <w:rFonts w:hint="default"/>
        <w:sz w:val="20"/>
        <w:szCs w:val="2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475562F"/>
    <w:multiLevelType w:val="hybridMultilevel"/>
    <w:tmpl w:val="ABC8B094"/>
    <w:lvl w:ilvl="0" w:tplc="298AD916">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8">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3"/>
  </w:num>
  <w:num w:numId="3">
    <w:abstractNumId w:val="8"/>
  </w:num>
  <w:num w:numId="4">
    <w:abstractNumId w:val="2"/>
  </w:num>
  <w:num w:numId="5">
    <w:abstractNumId w:val="4"/>
  </w:num>
  <w:num w:numId="6">
    <w:abstractNumId w:val="1"/>
  </w:num>
  <w:num w:numId="7">
    <w:abstractNumId w:val="6"/>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1150A"/>
    <w:rsid w:val="000149F6"/>
    <w:rsid w:val="000154D1"/>
    <w:rsid w:val="00020E3C"/>
    <w:rsid w:val="000305B8"/>
    <w:rsid w:val="00060433"/>
    <w:rsid w:val="000662AF"/>
    <w:rsid w:val="00085F13"/>
    <w:rsid w:val="000949FD"/>
    <w:rsid w:val="000D15BB"/>
    <w:rsid w:val="000E5F19"/>
    <w:rsid w:val="00115796"/>
    <w:rsid w:val="00116965"/>
    <w:rsid w:val="0013390B"/>
    <w:rsid w:val="00145A1A"/>
    <w:rsid w:val="001536DF"/>
    <w:rsid w:val="00181750"/>
    <w:rsid w:val="00182939"/>
    <w:rsid w:val="00191B3C"/>
    <w:rsid w:val="001A3F10"/>
    <w:rsid w:val="001A58A4"/>
    <w:rsid w:val="001B150E"/>
    <w:rsid w:val="001B4137"/>
    <w:rsid w:val="001C54AB"/>
    <w:rsid w:val="00204A7B"/>
    <w:rsid w:val="00226173"/>
    <w:rsid w:val="00227174"/>
    <w:rsid w:val="002466B5"/>
    <w:rsid w:val="0025501E"/>
    <w:rsid w:val="0027643D"/>
    <w:rsid w:val="002A43C3"/>
    <w:rsid w:val="002B14F3"/>
    <w:rsid w:val="002B259F"/>
    <w:rsid w:val="002C55CE"/>
    <w:rsid w:val="002C6207"/>
    <w:rsid w:val="002E7814"/>
    <w:rsid w:val="00302F3A"/>
    <w:rsid w:val="00305D74"/>
    <w:rsid w:val="00307C88"/>
    <w:rsid w:val="00330858"/>
    <w:rsid w:val="00340411"/>
    <w:rsid w:val="003431F7"/>
    <w:rsid w:val="00375199"/>
    <w:rsid w:val="00383B3C"/>
    <w:rsid w:val="0039188A"/>
    <w:rsid w:val="003B6714"/>
    <w:rsid w:val="003D10A9"/>
    <w:rsid w:val="003D7B81"/>
    <w:rsid w:val="003E05A1"/>
    <w:rsid w:val="003E19B5"/>
    <w:rsid w:val="003E6DFD"/>
    <w:rsid w:val="003F10AD"/>
    <w:rsid w:val="004124F1"/>
    <w:rsid w:val="00453F81"/>
    <w:rsid w:val="004622A5"/>
    <w:rsid w:val="00463A41"/>
    <w:rsid w:val="00484D9A"/>
    <w:rsid w:val="004C350C"/>
    <w:rsid w:val="004F0A64"/>
    <w:rsid w:val="004F6ECB"/>
    <w:rsid w:val="005028C6"/>
    <w:rsid w:val="005055BA"/>
    <w:rsid w:val="005127D6"/>
    <w:rsid w:val="0053230B"/>
    <w:rsid w:val="0054482B"/>
    <w:rsid w:val="00571ACF"/>
    <w:rsid w:val="0057669F"/>
    <w:rsid w:val="0058018C"/>
    <w:rsid w:val="00580277"/>
    <w:rsid w:val="00584FEE"/>
    <w:rsid w:val="005851DE"/>
    <w:rsid w:val="00594B8B"/>
    <w:rsid w:val="005A1D19"/>
    <w:rsid w:val="005A4F23"/>
    <w:rsid w:val="005B184E"/>
    <w:rsid w:val="005C4913"/>
    <w:rsid w:val="005F5232"/>
    <w:rsid w:val="005F6B7F"/>
    <w:rsid w:val="00607FEB"/>
    <w:rsid w:val="0061264F"/>
    <w:rsid w:val="00622090"/>
    <w:rsid w:val="00655C4C"/>
    <w:rsid w:val="00662699"/>
    <w:rsid w:val="00676363"/>
    <w:rsid w:val="006805F5"/>
    <w:rsid w:val="006A2722"/>
    <w:rsid w:val="006E5D78"/>
    <w:rsid w:val="006F4BF3"/>
    <w:rsid w:val="007023A7"/>
    <w:rsid w:val="00703FED"/>
    <w:rsid w:val="007174BC"/>
    <w:rsid w:val="00724886"/>
    <w:rsid w:val="00725061"/>
    <w:rsid w:val="00730D4F"/>
    <w:rsid w:val="0074391B"/>
    <w:rsid w:val="00750526"/>
    <w:rsid w:val="00757166"/>
    <w:rsid w:val="00764038"/>
    <w:rsid w:val="007661FF"/>
    <w:rsid w:val="00780891"/>
    <w:rsid w:val="007A37B6"/>
    <w:rsid w:val="007D4B53"/>
    <w:rsid w:val="007E3BF9"/>
    <w:rsid w:val="007E7D02"/>
    <w:rsid w:val="008013CD"/>
    <w:rsid w:val="00814566"/>
    <w:rsid w:val="008318AE"/>
    <w:rsid w:val="00836D48"/>
    <w:rsid w:val="008370D6"/>
    <w:rsid w:val="00845BDF"/>
    <w:rsid w:val="008479B3"/>
    <w:rsid w:val="00862908"/>
    <w:rsid w:val="00862EEB"/>
    <w:rsid w:val="008A013D"/>
    <w:rsid w:val="008A275D"/>
    <w:rsid w:val="008A2B11"/>
    <w:rsid w:val="008B73B6"/>
    <w:rsid w:val="008C0943"/>
    <w:rsid w:val="008D45CA"/>
    <w:rsid w:val="008E171B"/>
    <w:rsid w:val="008E4D04"/>
    <w:rsid w:val="008E56C6"/>
    <w:rsid w:val="00903105"/>
    <w:rsid w:val="00925537"/>
    <w:rsid w:val="00956719"/>
    <w:rsid w:val="00963309"/>
    <w:rsid w:val="0097450E"/>
    <w:rsid w:val="00984BE7"/>
    <w:rsid w:val="00985F7F"/>
    <w:rsid w:val="00991B4E"/>
    <w:rsid w:val="0099462E"/>
    <w:rsid w:val="00994FB6"/>
    <w:rsid w:val="009C0830"/>
    <w:rsid w:val="009C184D"/>
    <w:rsid w:val="009D05E2"/>
    <w:rsid w:val="009E2A09"/>
    <w:rsid w:val="00A12B0C"/>
    <w:rsid w:val="00A25A48"/>
    <w:rsid w:val="00A31C8F"/>
    <w:rsid w:val="00A43D70"/>
    <w:rsid w:val="00A466E0"/>
    <w:rsid w:val="00A61644"/>
    <w:rsid w:val="00A66AE3"/>
    <w:rsid w:val="00A9772B"/>
    <w:rsid w:val="00AA6B76"/>
    <w:rsid w:val="00AC7725"/>
    <w:rsid w:val="00B037AD"/>
    <w:rsid w:val="00B10AE1"/>
    <w:rsid w:val="00B11AD3"/>
    <w:rsid w:val="00B12F23"/>
    <w:rsid w:val="00B23435"/>
    <w:rsid w:val="00B26B7A"/>
    <w:rsid w:val="00B519FB"/>
    <w:rsid w:val="00B6628F"/>
    <w:rsid w:val="00B74A82"/>
    <w:rsid w:val="00B74DA0"/>
    <w:rsid w:val="00B8007D"/>
    <w:rsid w:val="00B83AFA"/>
    <w:rsid w:val="00B915DF"/>
    <w:rsid w:val="00B941B0"/>
    <w:rsid w:val="00B9641C"/>
    <w:rsid w:val="00BB5E09"/>
    <w:rsid w:val="00BD5B4B"/>
    <w:rsid w:val="00BF0FF6"/>
    <w:rsid w:val="00BF409D"/>
    <w:rsid w:val="00BF778A"/>
    <w:rsid w:val="00C10F0E"/>
    <w:rsid w:val="00C15D83"/>
    <w:rsid w:val="00C520CB"/>
    <w:rsid w:val="00C61529"/>
    <w:rsid w:val="00C76AAE"/>
    <w:rsid w:val="00C77A24"/>
    <w:rsid w:val="00C931EB"/>
    <w:rsid w:val="00CB3418"/>
    <w:rsid w:val="00CB6AE7"/>
    <w:rsid w:val="00CC74A8"/>
    <w:rsid w:val="00D264C8"/>
    <w:rsid w:val="00D50DAC"/>
    <w:rsid w:val="00D570CC"/>
    <w:rsid w:val="00D60F48"/>
    <w:rsid w:val="00D7081D"/>
    <w:rsid w:val="00D75C28"/>
    <w:rsid w:val="00D76822"/>
    <w:rsid w:val="00D774E3"/>
    <w:rsid w:val="00D81BB2"/>
    <w:rsid w:val="00D91C76"/>
    <w:rsid w:val="00D97DAE"/>
    <w:rsid w:val="00DA74B9"/>
    <w:rsid w:val="00DB2AD1"/>
    <w:rsid w:val="00DC14DA"/>
    <w:rsid w:val="00DC4186"/>
    <w:rsid w:val="00DD63E5"/>
    <w:rsid w:val="00DE221E"/>
    <w:rsid w:val="00E07C2D"/>
    <w:rsid w:val="00E37D24"/>
    <w:rsid w:val="00E471C2"/>
    <w:rsid w:val="00E55135"/>
    <w:rsid w:val="00E62EF9"/>
    <w:rsid w:val="00E71EC5"/>
    <w:rsid w:val="00E7479E"/>
    <w:rsid w:val="00E76CC3"/>
    <w:rsid w:val="00E82CC3"/>
    <w:rsid w:val="00E93249"/>
    <w:rsid w:val="00E9363B"/>
    <w:rsid w:val="00E96387"/>
    <w:rsid w:val="00EB3C25"/>
    <w:rsid w:val="00ED5C8C"/>
    <w:rsid w:val="00F11237"/>
    <w:rsid w:val="00F31804"/>
    <w:rsid w:val="00F40DA6"/>
    <w:rsid w:val="00F420D5"/>
    <w:rsid w:val="00F700EC"/>
    <w:rsid w:val="00F83930"/>
    <w:rsid w:val="00F91128"/>
    <w:rsid w:val="00FC17DB"/>
    <w:rsid w:val="00FD4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2E6F7ECD-00F5-4981-9758-C93335B6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4B9"/>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53230B"/>
    <w:pPr>
      <w:spacing w:after="0" w:line="240" w:lineRule="auto"/>
      <w:ind w:left="908" w:hanging="454"/>
    </w:pPr>
    <w:rPr>
      <w:sz w:val="22"/>
    </w:rPr>
  </w:style>
  <w:style w:type="paragraph" w:customStyle="1" w:styleId="xtablehead">
    <w:name w:val="xtable head"/>
    <w:basedOn w:val="xparafo"/>
    <w:qFormat/>
    <w:rsid w:val="0053230B"/>
    <w:pPr>
      <w:spacing w:before="120"/>
    </w:pPr>
    <w:rPr>
      <w:b/>
      <w:caps/>
    </w:rPr>
  </w:style>
  <w:style w:type="paragraph" w:customStyle="1" w:styleId="xtabletext">
    <w:name w:val="xtable text"/>
    <w:basedOn w:val="xparafo"/>
    <w:qFormat/>
    <w:rsid w:val="0053230B"/>
  </w:style>
  <w:style w:type="paragraph" w:customStyle="1" w:styleId="xpara">
    <w:name w:val="xpara"/>
    <w:basedOn w:val="xparafo"/>
    <w:qFormat/>
    <w:rsid w:val="0053230B"/>
    <w:pPr>
      <w:ind w:firstLine="454"/>
    </w:pPr>
  </w:style>
  <w:style w:type="paragraph" w:styleId="Header">
    <w:name w:val="header"/>
    <w:basedOn w:val="Normal"/>
    <w:link w:val="HeaderChar"/>
    <w:uiPriority w:val="99"/>
    <w:unhideWhenUsed/>
    <w:rsid w:val="008E1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71B"/>
    <w:rPr>
      <w:rFonts w:ascii="Arial" w:hAnsi="Arial"/>
      <w:sz w:val="20"/>
      <w:lang w:val="en-AU"/>
    </w:rPr>
  </w:style>
  <w:style w:type="paragraph" w:customStyle="1" w:styleId="xpagereference">
    <w:name w:val="xpage reference"/>
    <w:basedOn w:val="Normal"/>
    <w:qFormat/>
    <w:rsid w:val="0053230B"/>
    <w:pPr>
      <w:spacing w:before="120" w:after="60" w:line="276" w:lineRule="auto"/>
      <w:outlineLvl w:val="2"/>
    </w:pPr>
    <w:rPr>
      <w:rFonts w:eastAsia="MS Gothic" w:cs="Times New Roman"/>
      <w:color w:val="808080" w:themeColor="background1" w:themeShade="80"/>
      <w:sz w:val="24"/>
      <w:szCs w:val="32"/>
      <w:lang w:val="en-US" w:eastAsia="en-AU"/>
    </w:rPr>
  </w:style>
  <w:style w:type="paragraph" w:customStyle="1" w:styleId="xline">
    <w:name w:val="xline"/>
    <w:basedOn w:val="Normal"/>
    <w:qFormat/>
    <w:rsid w:val="0053230B"/>
    <w:pPr>
      <w:tabs>
        <w:tab w:val="left" w:leader="underscore" w:pos="10490"/>
      </w:tabs>
      <w:spacing w:before="300" w:after="300" w:line="240" w:lineRule="atLeast"/>
    </w:pPr>
  </w:style>
  <w:style w:type="paragraph" w:customStyle="1" w:styleId="xcaption">
    <w:name w:val="xcaption"/>
    <w:basedOn w:val="Normal"/>
    <w:qFormat/>
    <w:rsid w:val="0053230B"/>
    <w:pPr>
      <w:spacing w:line="240" w:lineRule="auto"/>
      <w:ind w:left="340" w:hanging="340"/>
    </w:pPr>
    <w:rPr>
      <w:bCs/>
      <w:szCs w:val="20"/>
      <w:lang w:val="en-US"/>
    </w:rPr>
  </w:style>
  <w:style w:type="paragraph" w:styleId="Footer">
    <w:name w:val="footer"/>
    <w:basedOn w:val="Normal"/>
    <w:link w:val="FooterChar"/>
    <w:unhideWhenUsed/>
    <w:rsid w:val="008E1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71B"/>
    <w:rPr>
      <w:rFonts w:ascii="Arial" w:hAnsi="Arial"/>
      <w:sz w:val="20"/>
      <w:lang w:val="en-AU"/>
    </w:rPr>
  </w:style>
  <w:style w:type="paragraph" w:styleId="BalloonText">
    <w:name w:val="Balloon Text"/>
    <w:basedOn w:val="Normal"/>
    <w:link w:val="BalloonTextChar"/>
    <w:uiPriority w:val="99"/>
    <w:semiHidden/>
    <w:unhideWhenUsed/>
    <w:rsid w:val="006F4B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53230B"/>
    <w:pPr>
      <w:spacing w:before="120" w:after="120" w:line="240" w:lineRule="atLeast"/>
      <w:ind w:left="340" w:hanging="340"/>
    </w:pPr>
    <w:rPr>
      <w:rFonts w:cs="Arial"/>
      <w:b/>
      <w:color w:val="808080" w:themeColor="background1" w:themeShade="80"/>
      <w:sz w:val="28"/>
      <w:szCs w:val="28"/>
    </w:rPr>
  </w:style>
  <w:style w:type="paragraph" w:customStyle="1" w:styleId="xchapterhead">
    <w:name w:val="xchapter head"/>
    <w:basedOn w:val="Normal"/>
    <w:qFormat/>
    <w:rsid w:val="0053230B"/>
    <w:pPr>
      <w:spacing w:before="120" w:after="120" w:line="240" w:lineRule="atLeast"/>
      <w:ind w:left="340" w:hanging="34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ahead">
    <w:name w:val="xahead"/>
    <w:basedOn w:val="Normal"/>
    <w:qFormat/>
    <w:rsid w:val="0053230B"/>
    <w:pPr>
      <w:spacing w:before="120" w:after="60" w:line="276" w:lineRule="auto"/>
      <w:outlineLvl w:val="2"/>
    </w:pPr>
    <w:rPr>
      <w:rFonts w:eastAsia="MS Gothic" w:cs="Times New Roman"/>
      <w:b/>
      <w:noProof/>
      <w:color w:val="215868" w:themeColor="accent5" w:themeShade="80"/>
      <w:sz w:val="44"/>
      <w:szCs w:val="44"/>
      <w:lang w:val="en-US" w:eastAsia="en-AU"/>
    </w:rPr>
  </w:style>
  <w:style w:type="paragraph" w:customStyle="1" w:styleId="xparafo">
    <w:name w:val="xpara fo"/>
    <w:basedOn w:val="Normal"/>
    <w:qFormat/>
    <w:rsid w:val="0053230B"/>
    <w:pPr>
      <w:autoSpaceDE w:val="0"/>
      <w:autoSpaceDN w:val="0"/>
      <w:adjustRightInd w:val="0"/>
      <w:spacing w:after="120" w:line="240" w:lineRule="auto"/>
    </w:pPr>
    <w:rPr>
      <w:rFonts w:cs="Arial"/>
      <w:sz w:val="22"/>
      <w:lang w:val="en-US"/>
    </w:rPr>
  </w:style>
  <w:style w:type="paragraph" w:customStyle="1" w:styleId="xdesignnote">
    <w:name w:val="x_design note"/>
    <w:basedOn w:val="Normal"/>
    <w:rsid w:val="0053230B"/>
    <w:pPr>
      <w:spacing w:after="120" w:line="240" w:lineRule="auto"/>
      <w:ind w:left="1440" w:right="1469"/>
    </w:pPr>
    <w:rPr>
      <w:rFonts w:eastAsia="Times New Roman" w:cs="Arial"/>
      <w:color w:val="FF0000"/>
      <w:szCs w:val="20"/>
    </w:rPr>
  </w:style>
  <w:style w:type="paragraph" w:customStyle="1" w:styleId="xfooter">
    <w:name w:val="xfooter"/>
    <w:basedOn w:val="Normal"/>
    <w:qFormat/>
    <w:rsid w:val="0053230B"/>
    <w:pPr>
      <w:spacing w:before="120" w:after="120" w:line="240" w:lineRule="atLeast"/>
      <w:ind w:left="340" w:hanging="340"/>
      <w:jc w:val="center"/>
    </w:pPr>
    <w:rPr>
      <w:rFonts w:cs="Arial"/>
      <w:szCs w:val="20"/>
      <w:lang w:eastAsia="en-AU"/>
    </w:rPr>
  </w:style>
  <w:style w:type="paragraph" w:customStyle="1" w:styleId="xlist">
    <w:name w:val="xlist"/>
    <w:basedOn w:val="Normal"/>
    <w:qFormat/>
    <w:rsid w:val="0053230B"/>
    <w:pPr>
      <w:spacing w:after="0" w:line="240" w:lineRule="auto"/>
      <w:ind w:left="454" w:hanging="454"/>
    </w:pPr>
    <w:rPr>
      <w:rFonts w:cs="Arial"/>
      <w:sz w:val="22"/>
    </w:rPr>
  </w:style>
  <w:style w:type="paragraph" w:customStyle="1" w:styleId="xlist3">
    <w:name w:val="xlist 3"/>
    <w:basedOn w:val="xlist2"/>
    <w:qFormat/>
    <w:rsid w:val="0053230B"/>
    <w:pPr>
      <w:ind w:left="1361"/>
    </w:pPr>
  </w:style>
  <w:style w:type="paragraph" w:customStyle="1" w:styleId="xbhead">
    <w:name w:val="xbhead"/>
    <w:basedOn w:val="xahead"/>
    <w:next w:val="Normal"/>
    <w:qFormat/>
    <w:rsid w:val="0053230B"/>
    <w:rPr>
      <w:color w:val="auto"/>
      <w:sz w:val="28"/>
      <w:szCs w:val="28"/>
    </w:rPr>
  </w:style>
  <w:style w:type="paragraph" w:styleId="ListParagraph">
    <w:name w:val="List Paragraph"/>
    <w:basedOn w:val="Normal"/>
    <w:uiPriority w:val="34"/>
    <w:qFormat/>
    <w:rsid w:val="005B184E"/>
    <w:pPr>
      <w:spacing w:line="276" w:lineRule="auto"/>
      <w:ind w:left="720"/>
      <w:contextualSpacing/>
    </w:pPr>
    <w:rPr>
      <w:rFonts w:asciiTheme="minorHAnsi" w:hAnsiTheme="minorHAnsi"/>
      <w:sz w:val="22"/>
    </w:rPr>
  </w:style>
  <w:style w:type="paragraph" w:customStyle="1" w:styleId="xanswer">
    <w:name w:val="xanswer"/>
    <w:basedOn w:val="xlist"/>
    <w:qFormat/>
    <w:rsid w:val="0053230B"/>
    <w:pPr>
      <w:spacing w:before="240" w:line="480" w:lineRule="auto"/>
      <w:ind w:left="426" w:firstLine="28"/>
    </w:pPr>
    <w:rPr>
      <w:color w:val="FF0000"/>
    </w:rPr>
  </w:style>
  <w:style w:type="paragraph" w:customStyle="1" w:styleId="xlist2line">
    <w:name w:val="xlist 2 line"/>
    <w:basedOn w:val="xlist2"/>
    <w:qFormat/>
    <w:rsid w:val="0053230B"/>
    <w:pPr>
      <w:tabs>
        <w:tab w:val="left" w:pos="993"/>
        <w:tab w:val="right" w:leader="underscore" w:pos="10348"/>
      </w:tabs>
      <w:spacing w:before="300" w:after="300"/>
    </w:pPr>
  </w:style>
  <w:style w:type="paragraph" w:customStyle="1" w:styleId="xlineindented">
    <w:name w:val="xline indented"/>
    <w:basedOn w:val="xlist2line"/>
    <w:qFormat/>
    <w:rsid w:val="0053230B"/>
    <w:pPr>
      <w:tabs>
        <w:tab w:val="clear" w:pos="993"/>
      </w:tabs>
      <w:ind w:left="426" w:firstLine="2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545533127">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907115284">
      <w:bodyDiv w:val="1"/>
      <w:marLeft w:val="0"/>
      <w:marRight w:val="0"/>
      <w:marTop w:val="0"/>
      <w:marBottom w:val="0"/>
      <w:divBdr>
        <w:top w:val="none" w:sz="0" w:space="0" w:color="auto"/>
        <w:left w:val="none" w:sz="0" w:space="0" w:color="auto"/>
        <w:bottom w:val="none" w:sz="0" w:space="0" w:color="auto"/>
        <w:right w:val="none" w:sz="0" w:space="0" w:color="auto"/>
      </w:divBdr>
    </w:div>
    <w:div w:id="1429809681">
      <w:bodyDiv w:val="1"/>
      <w:marLeft w:val="0"/>
      <w:marRight w:val="0"/>
      <w:marTop w:val="0"/>
      <w:marBottom w:val="0"/>
      <w:divBdr>
        <w:top w:val="none" w:sz="0" w:space="0" w:color="auto"/>
        <w:left w:val="none" w:sz="0" w:space="0" w:color="auto"/>
        <w:bottom w:val="none" w:sz="0" w:space="0" w:color="auto"/>
        <w:right w:val="none" w:sz="0" w:space="0" w:color="auto"/>
      </w:divBdr>
    </w:div>
    <w:div w:id="1492066144">
      <w:bodyDiv w:val="1"/>
      <w:marLeft w:val="0"/>
      <w:marRight w:val="0"/>
      <w:marTop w:val="0"/>
      <w:marBottom w:val="0"/>
      <w:divBdr>
        <w:top w:val="none" w:sz="0" w:space="0" w:color="auto"/>
        <w:left w:val="none" w:sz="0" w:space="0" w:color="auto"/>
        <w:bottom w:val="none" w:sz="0" w:space="0" w:color="auto"/>
        <w:right w:val="none" w:sz="0" w:space="0" w:color="auto"/>
      </w:divBdr>
    </w:div>
    <w:div w:id="1767457432">
      <w:bodyDiv w:val="1"/>
      <w:marLeft w:val="0"/>
      <w:marRight w:val="0"/>
      <w:marTop w:val="0"/>
      <w:marBottom w:val="0"/>
      <w:divBdr>
        <w:top w:val="none" w:sz="0" w:space="0" w:color="auto"/>
        <w:left w:val="none" w:sz="0" w:space="0" w:color="auto"/>
        <w:bottom w:val="none" w:sz="0" w:space="0" w:color="auto"/>
        <w:right w:val="none" w:sz="0" w:space="0" w:color="auto"/>
      </w:divBdr>
    </w:div>
    <w:div w:id="1851985056">
      <w:bodyDiv w:val="1"/>
      <w:marLeft w:val="0"/>
      <w:marRight w:val="0"/>
      <w:marTop w:val="0"/>
      <w:marBottom w:val="0"/>
      <w:divBdr>
        <w:top w:val="none" w:sz="0" w:space="0" w:color="auto"/>
        <w:left w:val="none" w:sz="0" w:space="0" w:color="auto"/>
        <w:bottom w:val="none" w:sz="0" w:space="0" w:color="auto"/>
        <w:right w:val="none" w:sz="0" w:space="0" w:color="auto"/>
      </w:divBdr>
    </w:div>
    <w:div w:id="195055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file:///\\10.4.1.59\Data_ELT\production\OUP\OUP_ANZ\LIVE\Secondary\OXFORD_SCIENCE_9_WA_STUDENT_BOOK\PRODN\CODING\PRE-EDIT\SIL_OXSCI_WA9_portrait_namecase.jpg" TargetMode="External"/><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ie\AppData\Local\Chemistry%20Add-in%20for%20Word\Chemistry%20Gallery\Chem4Word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AAEAAAD/////AQAAAAAAAAAMAgAAAEVDaGVtNFdvcmQuQ29yZSwgVmVyc2lvbj0yLjAuMS4wLCBDdWx0dXJlPW5ldXRyYWwsIFB1YmxpY0tleVRva2VuPW51bGwHAQAAAAABAAAAAAAAAAQgQ2hlbTRXb3JkLkNvcmUuQ29udHJvbFByb3BlcnRpZXMCAAAACw==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6986A-4EBF-4FE4-94A9-2A47C9DE1226}">
  <ds:schemaRefs>
    <ds:schemaRef ds:uri="urn:schemas-microsoft-com.VSTO2008Demos.ControlsStorage"/>
  </ds:schemaRefs>
</ds:datastoreItem>
</file>

<file path=customXml/itemProps2.xml><?xml version="1.0" encoding="utf-8"?>
<ds:datastoreItem xmlns:ds="http://schemas.openxmlformats.org/officeDocument/2006/customXml" ds:itemID="{3E54415A-3729-4DD6-88CE-AFC0DA56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Chem4Word2010</Template>
  <TotalTime>0</TotalTime>
  <Pages>22</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12843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Richards, Kristen</dc:creator>
  <cp:lastModifiedBy>teacher</cp:lastModifiedBy>
  <cp:revision>2</cp:revision>
  <cp:lastPrinted>2016-04-14T23:07:00Z</cp:lastPrinted>
  <dcterms:created xsi:type="dcterms:W3CDTF">2020-11-19T07:11:00Z</dcterms:created>
  <dcterms:modified xsi:type="dcterms:W3CDTF">2020-11-19T07:11:00Z</dcterms:modified>
</cp:coreProperties>
</file>